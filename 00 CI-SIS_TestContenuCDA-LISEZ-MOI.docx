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EDDA6" w14:textId="77777777" w:rsidR="00392469" w:rsidRPr="00E814FD" w:rsidRDefault="00392469" w:rsidP="00392469">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59264" behindDoc="0" locked="0" layoutInCell="1" allowOverlap="1" wp14:anchorId="130F80D4" wp14:editId="323AF235">
            <wp:simplePos x="0" y="0"/>
            <wp:positionH relativeFrom="column">
              <wp:posOffset>-201295</wp:posOffset>
            </wp:positionH>
            <wp:positionV relativeFrom="paragraph">
              <wp:posOffset>163195</wp:posOffset>
            </wp:positionV>
            <wp:extent cx="1052195" cy="931545"/>
            <wp:effectExtent l="0" t="0" r="0" b="1905"/>
            <wp:wrapNone/>
            <wp:docPr id="7056" name="Image 13" descr="Une image contenant texte, Police, Graphique, graphisme&#10;&#10;Description générée automatiquement">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 name="Image 13" descr="Une image contenant texte, Police, Graphique, graphisme&#10;&#10;Description générée automatiquement">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60288" behindDoc="0" locked="0" layoutInCell="1" allowOverlap="1" wp14:anchorId="7D38A624" wp14:editId="1A6ABBD7">
            <wp:simplePos x="0" y="0"/>
            <wp:positionH relativeFrom="column">
              <wp:posOffset>4120515</wp:posOffset>
            </wp:positionH>
            <wp:positionV relativeFrom="paragraph">
              <wp:posOffset>369570</wp:posOffset>
            </wp:positionV>
            <wp:extent cx="2151839" cy="7427368"/>
            <wp:effectExtent l="0" t="0" r="0" b="0"/>
            <wp:wrapNone/>
            <wp:docPr id="7057" name="Image 12" descr="Une image contenant capture d’écran, bleu, conception, créativité&#10;&#10;Description générée automatiquement">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 name="Image 12" descr="Une image contenant capture d’écran, bleu, conception, créativité&#10;&#10;Description générée automatiquement">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36CA28D5" w14:textId="77777777" w:rsidR="00392469" w:rsidRPr="00E814FD" w:rsidRDefault="00392469" w:rsidP="00392469">
      <w:pPr>
        <w:jc w:val="center"/>
        <w:rPr>
          <w:rFonts w:asciiTheme="minorHAnsi" w:hAnsiTheme="minorHAnsi" w:cstheme="minorHAnsi"/>
          <w:b/>
          <w:sz w:val="18"/>
          <w:szCs w:val="18"/>
        </w:rPr>
      </w:pPr>
    </w:p>
    <w:p w14:paraId="048D5337" w14:textId="77777777" w:rsidR="00392469" w:rsidRPr="00E814FD" w:rsidRDefault="00392469" w:rsidP="00392469">
      <w:pPr>
        <w:jc w:val="center"/>
        <w:rPr>
          <w:rFonts w:asciiTheme="minorHAnsi" w:hAnsiTheme="minorHAnsi" w:cstheme="minorHAnsi"/>
          <w:b/>
          <w:sz w:val="18"/>
          <w:szCs w:val="18"/>
        </w:rPr>
      </w:pPr>
    </w:p>
    <w:p w14:paraId="3CBE24AC" w14:textId="77777777" w:rsidR="00392469" w:rsidRPr="00E814FD" w:rsidRDefault="00392469" w:rsidP="00392469">
      <w:pPr>
        <w:jc w:val="center"/>
        <w:rPr>
          <w:rFonts w:asciiTheme="minorHAnsi" w:hAnsiTheme="minorHAnsi" w:cstheme="minorHAnsi"/>
          <w:b/>
          <w:sz w:val="18"/>
          <w:szCs w:val="18"/>
        </w:rPr>
      </w:pPr>
    </w:p>
    <w:p w14:paraId="65919D18" w14:textId="77777777" w:rsidR="00392469" w:rsidRPr="00E814FD" w:rsidRDefault="00392469" w:rsidP="00392469">
      <w:pPr>
        <w:jc w:val="center"/>
        <w:rPr>
          <w:rFonts w:asciiTheme="minorHAnsi" w:hAnsiTheme="minorHAnsi" w:cstheme="minorHAnsi"/>
          <w:b/>
          <w:sz w:val="18"/>
          <w:szCs w:val="18"/>
        </w:rPr>
      </w:pPr>
    </w:p>
    <w:bookmarkEnd w:id="0"/>
    <w:bookmarkEnd w:id="1"/>
    <w:p w14:paraId="1E448DEB" w14:textId="77777777" w:rsidR="00392469" w:rsidRPr="00E814FD" w:rsidRDefault="00392469" w:rsidP="00392469">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61312" behindDoc="0" locked="0" layoutInCell="1" allowOverlap="1" wp14:anchorId="27685E87" wp14:editId="69FF1D6F">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392469" w:rsidRPr="00795469" w14:paraId="4CB44F7D" w14:textId="77777777" w:rsidTr="004E34E7">
                              <w:trPr>
                                <w:trHeight w:val="1417"/>
                              </w:trPr>
                              <w:tc>
                                <w:tcPr>
                                  <w:tcW w:w="5000" w:type="pct"/>
                                  <w:shd w:val="clear" w:color="auto" w:fill="auto"/>
                                </w:tcPr>
                                <w:p w14:paraId="3B634363" w14:textId="77777777" w:rsidR="00392469" w:rsidRPr="00B2267D" w:rsidRDefault="00392469"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6A1CF797" w14:textId="77777777" w:rsidR="00392469" w:rsidRPr="00B2267D" w:rsidRDefault="00392469"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745358C2" w14:textId="77777777" w:rsidR="00392469" w:rsidRPr="004E34E7" w:rsidRDefault="00392469"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3C8102D0" w14:textId="77777777" w:rsidR="00392469" w:rsidRDefault="00392469" w:rsidP="004E34E7">
                                  <w:pPr>
                                    <w:pStyle w:val="Pgarde-T3"/>
                                    <w:spacing w:before="0" w:after="240"/>
                                    <w:ind w:left="0"/>
                                    <w:suppressOverlap/>
                                    <w:jc w:val="left"/>
                                    <w:rPr>
                                      <w:color w:val="575757"/>
                                    </w:rPr>
                                  </w:pPr>
                                  <w:r w:rsidRPr="004E34E7">
                                    <w:rPr>
                                      <w:color w:val="575757"/>
                                    </w:rPr>
                                    <w:t>testContenuCDA</w:t>
                                  </w:r>
                                  <w:r>
                                    <w:rPr>
                                      <w:color w:val="575757"/>
                                    </w:rPr>
                                    <w:t>-3-0</w:t>
                                  </w:r>
                                </w:p>
                                <w:p w14:paraId="3C55B49D" w14:textId="77777777" w:rsidR="00392469" w:rsidRPr="004E34E7" w:rsidRDefault="00392469"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3EFEB6B7" w14:textId="77777777" w:rsidR="00392469" w:rsidRPr="00374AE5" w:rsidRDefault="00392469" w:rsidP="00B52AE9">
                                  <w:pPr>
                                    <w:pBdr>
                                      <w:left w:val="single" w:sz="4" w:space="4" w:color="984806" w:themeColor="accent6" w:themeShade="80"/>
                                    </w:pBdr>
                                    <w:spacing w:after="240"/>
                                    <w:rPr>
                                      <w:color w:val="006AB2"/>
                                    </w:rPr>
                                  </w:pPr>
                                  <w:r>
                                    <w:rPr>
                                      <w:rFonts w:cs="Arial"/>
                                      <w:color w:val="0070C0"/>
                                    </w:rPr>
                                    <w:t>04/03/2024</w:t>
                                  </w:r>
                                </w:p>
                              </w:tc>
                            </w:tr>
                          </w:tbl>
                          <w:p w14:paraId="3C5A536A" w14:textId="77777777" w:rsidR="00392469" w:rsidRDefault="00392469" w:rsidP="003924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685E87"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392469" w:rsidRPr="00795469" w14:paraId="4CB44F7D" w14:textId="77777777" w:rsidTr="004E34E7">
                        <w:trPr>
                          <w:trHeight w:val="1417"/>
                        </w:trPr>
                        <w:tc>
                          <w:tcPr>
                            <w:tcW w:w="5000" w:type="pct"/>
                            <w:shd w:val="clear" w:color="auto" w:fill="auto"/>
                          </w:tcPr>
                          <w:p w14:paraId="3B634363" w14:textId="77777777" w:rsidR="00392469" w:rsidRPr="00B2267D" w:rsidRDefault="00392469"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6A1CF797" w14:textId="77777777" w:rsidR="00392469" w:rsidRPr="00B2267D" w:rsidRDefault="00392469"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745358C2" w14:textId="77777777" w:rsidR="00392469" w:rsidRPr="004E34E7" w:rsidRDefault="00392469"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3C8102D0" w14:textId="77777777" w:rsidR="00392469" w:rsidRDefault="00392469" w:rsidP="004E34E7">
                            <w:pPr>
                              <w:pStyle w:val="Pgarde-T3"/>
                              <w:spacing w:before="0" w:after="240"/>
                              <w:ind w:left="0"/>
                              <w:suppressOverlap/>
                              <w:jc w:val="left"/>
                              <w:rPr>
                                <w:color w:val="575757"/>
                              </w:rPr>
                            </w:pPr>
                            <w:r w:rsidRPr="004E34E7">
                              <w:rPr>
                                <w:color w:val="575757"/>
                              </w:rPr>
                              <w:t>testContenuCDA</w:t>
                            </w:r>
                            <w:r>
                              <w:rPr>
                                <w:color w:val="575757"/>
                              </w:rPr>
                              <w:t>-3-0</w:t>
                            </w:r>
                          </w:p>
                          <w:p w14:paraId="3C55B49D" w14:textId="77777777" w:rsidR="00392469" w:rsidRPr="004E34E7" w:rsidRDefault="00392469"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3EFEB6B7" w14:textId="77777777" w:rsidR="00392469" w:rsidRPr="00374AE5" w:rsidRDefault="00392469" w:rsidP="00B52AE9">
                            <w:pPr>
                              <w:pBdr>
                                <w:left w:val="single" w:sz="4" w:space="4" w:color="984806" w:themeColor="accent6" w:themeShade="80"/>
                              </w:pBdr>
                              <w:spacing w:after="240"/>
                              <w:rPr>
                                <w:color w:val="006AB2"/>
                              </w:rPr>
                            </w:pPr>
                            <w:r>
                              <w:rPr>
                                <w:rFonts w:cs="Arial"/>
                                <w:color w:val="0070C0"/>
                              </w:rPr>
                              <w:t>04/03/2024</w:t>
                            </w:r>
                          </w:p>
                        </w:tc>
                      </w:tr>
                    </w:tbl>
                    <w:p w14:paraId="3C5A536A" w14:textId="77777777" w:rsidR="00392469" w:rsidRDefault="00392469" w:rsidP="00392469"/>
                  </w:txbxContent>
                </v:textbox>
                <w10:wrap anchory="margin"/>
              </v:shape>
            </w:pict>
          </mc:Fallback>
        </mc:AlternateContent>
      </w:r>
      <w:r w:rsidRPr="00E814FD">
        <w:rPr>
          <w:rFonts w:asciiTheme="minorHAnsi" w:hAnsiTheme="minorHAnsi" w:cstheme="minorHAnsi"/>
          <w:sz w:val="18"/>
          <w:szCs w:val="18"/>
        </w:rPr>
        <w:br w:type="page"/>
      </w:r>
    </w:p>
    <w:p w14:paraId="47052EF0" w14:textId="77777777" w:rsidR="00392469" w:rsidRPr="00E814FD" w:rsidRDefault="00392469" w:rsidP="00392469">
      <w:pPr>
        <w:spacing w:after="0"/>
        <w:jc w:val="left"/>
        <w:rPr>
          <w:rFonts w:asciiTheme="minorHAnsi" w:hAnsiTheme="minorHAnsi" w:cstheme="minorHAnsi"/>
          <w:sz w:val="18"/>
          <w:szCs w:val="18"/>
        </w:rPr>
      </w:pPr>
    </w:p>
    <w:p w14:paraId="2CE67A5D" w14:textId="77777777" w:rsidR="00392469" w:rsidRPr="00857596" w:rsidRDefault="00392469" w:rsidP="00392469">
      <w:pPr>
        <w:pStyle w:val="Sommaire"/>
        <w:rPr>
          <w:rFonts w:cs="Arial"/>
          <w:sz w:val="28"/>
          <w:szCs w:val="28"/>
        </w:rPr>
      </w:pPr>
      <w:r w:rsidRPr="00857596">
        <w:rPr>
          <w:rFonts w:cs="Arial"/>
          <w:sz w:val="28"/>
          <w:szCs w:val="28"/>
        </w:rPr>
        <w:t>Sommaire</w:t>
      </w:r>
    </w:p>
    <w:p w14:paraId="20F11F13" w14:textId="77777777" w:rsidR="00392469" w:rsidRPr="00E814FD" w:rsidRDefault="00392469" w:rsidP="00392469">
      <w:pPr>
        <w:rPr>
          <w:rFonts w:asciiTheme="minorHAnsi" w:hAnsiTheme="minorHAnsi" w:cstheme="minorHAnsi"/>
          <w:sz w:val="18"/>
          <w:szCs w:val="18"/>
        </w:rPr>
      </w:pPr>
    </w:p>
    <w:p w14:paraId="5D41D4D9" w14:textId="77777777" w:rsidR="00392469" w:rsidRDefault="00392469" w:rsidP="00392469">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Pr="00864A58">
          <w:rPr>
            <w:rStyle w:val="Lienhypertexte"/>
            <w:noProof/>
          </w:rPr>
          <w:t>1</w:t>
        </w:r>
        <w:r>
          <w:rPr>
            <w:rFonts w:asciiTheme="minorHAnsi" w:eastAsiaTheme="minorEastAsia" w:hAnsiTheme="minorHAnsi" w:cstheme="minorBidi"/>
            <w:noProof/>
            <w:lang w:eastAsia="fr-FR" w:bidi="ar-SA"/>
          </w:rPr>
          <w:tab/>
        </w:r>
        <w:r w:rsidRPr="00864A58">
          <w:rPr>
            <w:rStyle w:val="Lienhypertexte"/>
            <w:noProof/>
          </w:rPr>
          <w:t>Objet du document</w:t>
        </w:r>
        <w:r>
          <w:rPr>
            <w:noProof/>
            <w:webHidden/>
          </w:rPr>
          <w:tab/>
        </w:r>
        <w:r>
          <w:rPr>
            <w:noProof/>
            <w:webHidden/>
          </w:rPr>
          <w:fldChar w:fldCharType="begin"/>
        </w:r>
        <w:r>
          <w:rPr>
            <w:noProof/>
            <w:webHidden/>
          </w:rPr>
          <w:instrText xml:space="preserve"> PAGEREF _Toc146291948 \h </w:instrText>
        </w:r>
        <w:r>
          <w:rPr>
            <w:noProof/>
            <w:webHidden/>
          </w:rPr>
        </w:r>
        <w:r>
          <w:rPr>
            <w:noProof/>
            <w:webHidden/>
          </w:rPr>
          <w:fldChar w:fldCharType="separate"/>
        </w:r>
        <w:r>
          <w:rPr>
            <w:noProof/>
            <w:webHidden/>
          </w:rPr>
          <w:t>3</w:t>
        </w:r>
        <w:r>
          <w:rPr>
            <w:noProof/>
            <w:webHidden/>
          </w:rPr>
          <w:fldChar w:fldCharType="end"/>
        </w:r>
      </w:hyperlink>
    </w:p>
    <w:p w14:paraId="418F6478" w14:textId="77777777" w:rsidR="00392469" w:rsidRDefault="00392469" w:rsidP="00392469">
      <w:pPr>
        <w:pStyle w:val="TM1"/>
        <w:rPr>
          <w:rFonts w:asciiTheme="minorHAnsi" w:eastAsiaTheme="minorEastAsia" w:hAnsiTheme="minorHAnsi" w:cstheme="minorBidi"/>
          <w:noProof/>
          <w:lang w:eastAsia="fr-FR" w:bidi="ar-SA"/>
        </w:rPr>
      </w:pPr>
      <w:hyperlink w:anchor="_Toc146291949" w:history="1">
        <w:r w:rsidRPr="00864A58">
          <w:rPr>
            <w:rStyle w:val="Lienhypertexte"/>
            <w:noProof/>
          </w:rPr>
          <w:t>2</w:t>
        </w:r>
        <w:r>
          <w:rPr>
            <w:rFonts w:asciiTheme="minorHAnsi" w:eastAsiaTheme="minorEastAsia" w:hAnsiTheme="minorHAnsi" w:cstheme="minorBidi"/>
            <w:noProof/>
            <w:lang w:eastAsia="fr-FR" w:bidi="ar-SA"/>
          </w:rPr>
          <w:tab/>
        </w:r>
        <w:r w:rsidRPr="00864A58">
          <w:rPr>
            <w:rStyle w:val="Lienhypertexte"/>
            <w:noProof/>
          </w:rPr>
          <w:t>Récupération de l’outil testContenuCDA</w:t>
        </w:r>
        <w:r>
          <w:rPr>
            <w:noProof/>
            <w:webHidden/>
          </w:rPr>
          <w:tab/>
        </w:r>
        <w:r>
          <w:rPr>
            <w:noProof/>
            <w:webHidden/>
          </w:rPr>
          <w:fldChar w:fldCharType="begin"/>
        </w:r>
        <w:r>
          <w:rPr>
            <w:noProof/>
            <w:webHidden/>
          </w:rPr>
          <w:instrText xml:space="preserve"> PAGEREF _Toc146291949 \h </w:instrText>
        </w:r>
        <w:r>
          <w:rPr>
            <w:noProof/>
            <w:webHidden/>
          </w:rPr>
        </w:r>
        <w:r>
          <w:rPr>
            <w:noProof/>
            <w:webHidden/>
          </w:rPr>
          <w:fldChar w:fldCharType="separate"/>
        </w:r>
        <w:r>
          <w:rPr>
            <w:noProof/>
            <w:webHidden/>
          </w:rPr>
          <w:t>3</w:t>
        </w:r>
        <w:r>
          <w:rPr>
            <w:noProof/>
            <w:webHidden/>
          </w:rPr>
          <w:fldChar w:fldCharType="end"/>
        </w:r>
      </w:hyperlink>
    </w:p>
    <w:p w14:paraId="350E2F0E" w14:textId="77777777" w:rsidR="00392469" w:rsidRDefault="00392469" w:rsidP="00392469">
      <w:pPr>
        <w:pStyle w:val="TM1"/>
        <w:rPr>
          <w:rFonts w:asciiTheme="minorHAnsi" w:eastAsiaTheme="minorEastAsia" w:hAnsiTheme="minorHAnsi" w:cstheme="minorBidi"/>
          <w:noProof/>
          <w:lang w:eastAsia="fr-FR" w:bidi="ar-SA"/>
        </w:rPr>
      </w:pPr>
      <w:hyperlink w:anchor="_Toc146291950" w:history="1">
        <w:r w:rsidRPr="00864A58">
          <w:rPr>
            <w:rStyle w:val="Lienhypertexte"/>
            <w:noProof/>
          </w:rPr>
          <w:t>3</w:t>
        </w:r>
        <w:r>
          <w:rPr>
            <w:rFonts w:asciiTheme="minorHAnsi" w:eastAsiaTheme="minorEastAsia" w:hAnsiTheme="minorHAnsi" w:cstheme="minorBidi"/>
            <w:noProof/>
            <w:lang w:eastAsia="fr-FR" w:bidi="ar-SA"/>
          </w:rPr>
          <w:tab/>
        </w:r>
        <w:r w:rsidRPr="00864A58">
          <w:rPr>
            <w:rStyle w:val="Lienhypertexte"/>
            <w:noProof/>
          </w:rPr>
          <w:t>Conformité d'un document médical</w:t>
        </w:r>
        <w:r>
          <w:rPr>
            <w:noProof/>
            <w:webHidden/>
          </w:rPr>
          <w:tab/>
        </w:r>
        <w:r>
          <w:rPr>
            <w:noProof/>
            <w:webHidden/>
          </w:rPr>
          <w:fldChar w:fldCharType="begin"/>
        </w:r>
        <w:r>
          <w:rPr>
            <w:noProof/>
            <w:webHidden/>
          </w:rPr>
          <w:instrText xml:space="preserve"> PAGEREF _Toc146291950 \h </w:instrText>
        </w:r>
        <w:r>
          <w:rPr>
            <w:noProof/>
            <w:webHidden/>
          </w:rPr>
        </w:r>
        <w:r>
          <w:rPr>
            <w:noProof/>
            <w:webHidden/>
          </w:rPr>
          <w:fldChar w:fldCharType="separate"/>
        </w:r>
        <w:r>
          <w:rPr>
            <w:noProof/>
            <w:webHidden/>
          </w:rPr>
          <w:t>3</w:t>
        </w:r>
        <w:r>
          <w:rPr>
            <w:noProof/>
            <w:webHidden/>
          </w:rPr>
          <w:fldChar w:fldCharType="end"/>
        </w:r>
      </w:hyperlink>
    </w:p>
    <w:p w14:paraId="7C2FEF4B" w14:textId="77777777" w:rsidR="00392469" w:rsidRDefault="00392469" w:rsidP="00392469">
      <w:pPr>
        <w:pStyle w:val="TM1"/>
        <w:rPr>
          <w:rFonts w:asciiTheme="minorHAnsi" w:eastAsiaTheme="minorEastAsia" w:hAnsiTheme="minorHAnsi" w:cstheme="minorBidi"/>
          <w:noProof/>
          <w:lang w:eastAsia="fr-FR" w:bidi="ar-SA"/>
        </w:rPr>
      </w:pPr>
      <w:hyperlink w:anchor="_Toc146291951" w:history="1">
        <w:r w:rsidRPr="00864A58">
          <w:rPr>
            <w:rStyle w:val="Lienhypertexte"/>
            <w:noProof/>
          </w:rPr>
          <w:t>4</w:t>
        </w:r>
        <w:r>
          <w:rPr>
            <w:rFonts w:asciiTheme="minorHAnsi" w:eastAsiaTheme="minorEastAsia" w:hAnsiTheme="minorHAnsi" w:cstheme="minorBidi"/>
            <w:noProof/>
            <w:lang w:eastAsia="fr-FR" w:bidi="ar-SA"/>
          </w:rPr>
          <w:tab/>
        </w:r>
        <w:r w:rsidRPr="00864A58">
          <w:rPr>
            <w:rStyle w:val="Lienhypertexte"/>
            <w:noProof/>
          </w:rPr>
          <w:t>Contenu du répertoire testContenuCDA</w:t>
        </w:r>
        <w:r>
          <w:rPr>
            <w:noProof/>
            <w:webHidden/>
          </w:rPr>
          <w:tab/>
        </w:r>
        <w:r>
          <w:rPr>
            <w:noProof/>
            <w:webHidden/>
          </w:rPr>
          <w:fldChar w:fldCharType="begin"/>
        </w:r>
        <w:r>
          <w:rPr>
            <w:noProof/>
            <w:webHidden/>
          </w:rPr>
          <w:instrText xml:space="preserve"> PAGEREF _Toc146291951 \h </w:instrText>
        </w:r>
        <w:r>
          <w:rPr>
            <w:noProof/>
            <w:webHidden/>
          </w:rPr>
        </w:r>
        <w:r>
          <w:rPr>
            <w:noProof/>
            <w:webHidden/>
          </w:rPr>
          <w:fldChar w:fldCharType="separate"/>
        </w:r>
        <w:r>
          <w:rPr>
            <w:noProof/>
            <w:webHidden/>
          </w:rPr>
          <w:t>4</w:t>
        </w:r>
        <w:r>
          <w:rPr>
            <w:noProof/>
            <w:webHidden/>
          </w:rPr>
          <w:fldChar w:fldCharType="end"/>
        </w:r>
      </w:hyperlink>
    </w:p>
    <w:p w14:paraId="55FC0DD3" w14:textId="77777777" w:rsidR="00392469" w:rsidRDefault="00392469" w:rsidP="00392469">
      <w:pPr>
        <w:pStyle w:val="TM2"/>
        <w:rPr>
          <w:rFonts w:asciiTheme="minorHAnsi" w:eastAsiaTheme="minorEastAsia" w:hAnsiTheme="minorHAnsi" w:cstheme="minorBidi"/>
          <w:noProof/>
          <w:lang w:eastAsia="fr-FR" w:bidi="ar-SA"/>
        </w:rPr>
      </w:pPr>
      <w:hyperlink w:anchor="_Toc146291952" w:history="1">
        <w:r w:rsidRPr="00864A58">
          <w:rPr>
            <w:rStyle w:val="Lienhypertexte"/>
            <w:noProof/>
          </w:rPr>
          <w:t>4.1</w:t>
        </w:r>
        <w:r>
          <w:rPr>
            <w:rFonts w:asciiTheme="minorHAnsi" w:eastAsiaTheme="minorEastAsia" w:hAnsiTheme="minorHAnsi" w:cstheme="minorBidi"/>
            <w:noProof/>
            <w:lang w:eastAsia="fr-FR" w:bidi="ar-SA"/>
          </w:rPr>
          <w:tab/>
        </w:r>
        <w:r w:rsidRPr="00864A58">
          <w:rPr>
            <w:rStyle w:val="Lienhypertexte"/>
            <w:noProof/>
          </w:rPr>
          <w:t>Arborescence générale du répertoire</w:t>
        </w:r>
        <w:r>
          <w:rPr>
            <w:noProof/>
            <w:webHidden/>
          </w:rPr>
          <w:tab/>
        </w:r>
        <w:r>
          <w:rPr>
            <w:noProof/>
            <w:webHidden/>
          </w:rPr>
          <w:fldChar w:fldCharType="begin"/>
        </w:r>
        <w:r>
          <w:rPr>
            <w:noProof/>
            <w:webHidden/>
          </w:rPr>
          <w:instrText xml:space="preserve"> PAGEREF _Toc146291952 \h </w:instrText>
        </w:r>
        <w:r>
          <w:rPr>
            <w:noProof/>
            <w:webHidden/>
          </w:rPr>
        </w:r>
        <w:r>
          <w:rPr>
            <w:noProof/>
            <w:webHidden/>
          </w:rPr>
          <w:fldChar w:fldCharType="separate"/>
        </w:r>
        <w:r>
          <w:rPr>
            <w:noProof/>
            <w:webHidden/>
          </w:rPr>
          <w:t>4</w:t>
        </w:r>
        <w:r>
          <w:rPr>
            <w:noProof/>
            <w:webHidden/>
          </w:rPr>
          <w:fldChar w:fldCharType="end"/>
        </w:r>
      </w:hyperlink>
    </w:p>
    <w:p w14:paraId="41AB41FA" w14:textId="77777777" w:rsidR="00392469" w:rsidRDefault="00392469" w:rsidP="00392469">
      <w:pPr>
        <w:pStyle w:val="TM2"/>
        <w:rPr>
          <w:rFonts w:asciiTheme="minorHAnsi" w:eastAsiaTheme="minorEastAsia" w:hAnsiTheme="minorHAnsi" w:cstheme="minorBidi"/>
          <w:noProof/>
          <w:lang w:eastAsia="fr-FR" w:bidi="ar-SA"/>
        </w:rPr>
      </w:pPr>
      <w:hyperlink w:anchor="_Toc146291953" w:history="1">
        <w:r w:rsidRPr="00864A58">
          <w:rPr>
            <w:rStyle w:val="Lienhypertexte"/>
            <w:noProof/>
          </w:rPr>
          <w:t>4.2</w:t>
        </w:r>
        <w:r>
          <w:rPr>
            <w:rFonts w:asciiTheme="minorHAnsi" w:eastAsiaTheme="minorEastAsia" w:hAnsiTheme="minorHAnsi" w:cstheme="minorBidi"/>
            <w:noProof/>
            <w:lang w:eastAsia="fr-FR" w:bidi="ar-SA"/>
          </w:rPr>
          <w:tab/>
        </w:r>
        <w:r w:rsidRPr="00864A58">
          <w:rPr>
            <w:rStyle w:val="Lienhypertexte"/>
            <w:noProof/>
          </w:rPr>
          <w:t>Répertoire ExemplesCDA</w:t>
        </w:r>
        <w:r>
          <w:rPr>
            <w:noProof/>
            <w:webHidden/>
          </w:rPr>
          <w:tab/>
        </w:r>
        <w:r>
          <w:rPr>
            <w:noProof/>
            <w:webHidden/>
          </w:rPr>
          <w:fldChar w:fldCharType="begin"/>
        </w:r>
        <w:r>
          <w:rPr>
            <w:noProof/>
            <w:webHidden/>
          </w:rPr>
          <w:instrText xml:space="preserve"> PAGEREF _Toc146291953 \h </w:instrText>
        </w:r>
        <w:r>
          <w:rPr>
            <w:noProof/>
            <w:webHidden/>
          </w:rPr>
        </w:r>
        <w:r>
          <w:rPr>
            <w:noProof/>
            <w:webHidden/>
          </w:rPr>
          <w:fldChar w:fldCharType="separate"/>
        </w:r>
        <w:r>
          <w:rPr>
            <w:noProof/>
            <w:webHidden/>
          </w:rPr>
          <w:t>4</w:t>
        </w:r>
        <w:r>
          <w:rPr>
            <w:noProof/>
            <w:webHidden/>
          </w:rPr>
          <w:fldChar w:fldCharType="end"/>
        </w:r>
      </w:hyperlink>
    </w:p>
    <w:p w14:paraId="620EE3FE" w14:textId="77777777" w:rsidR="00392469" w:rsidRDefault="00392469" w:rsidP="00392469">
      <w:pPr>
        <w:pStyle w:val="TM2"/>
        <w:rPr>
          <w:rFonts w:asciiTheme="minorHAnsi" w:eastAsiaTheme="minorEastAsia" w:hAnsiTheme="minorHAnsi" w:cstheme="minorBidi"/>
          <w:noProof/>
          <w:lang w:eastAsia="fr-FR" w:bidi="ar-SA"/>
        </w:rPr>
      </w:pPr>
      <w:hyperlink w:anchor="_Toc146291954" w:history="1">
        <w:r w:rsidRPr="00864A58">
          <w:rPr>
            <w:rStyle w:val="Lienhypertexte"/>
            <w:noProof/>
          </w:rPr>
          <w:t>4.3</w:t>
        </w:r>
        <w:r>
          <w:rPr>
            <w:rFonts w:asciiTheme="minorHAnsi" w:eastAsiaTheme="minorEastAsia" w:hAnsiTheme="minorHAnsi" w:cstheme="minorBidi"/>
            <w:noProof/>
            <w:lang w:eastAsia="fr-FR" w:bidi="ar-SA"/>
          </w:rPr>
          <w:tab/>
        </w:r>
        <w:r w:rsidRPr="00864A58">
          <w:rPr>
            <w:rStyle w:val="Lienhypertexte"/>
            <w:noProof/>
          </w:rPr>
          <w:t>Répertoire FeuilleDeStyle</w:t>
        </w:r>
        <w:r>
          <w:rPr>
            <w:noProof/>
            <w:webHidden/>
          </w:rPr>
          <w:tab/>
        </w:r>
        <w:r>
          <w:rPr>
            <w:noProof/>
            <w:webHidden/>
          </w:rPr>
          <w:fldChar w:fldCharType="begin"/>
        </w:r>
        <w:r>
          <w:rPr>
            <w:noProof/>
            <w:webHidden/>
          </w:rPr>
          <w:instrText xml:space="preserve"> PAGEREF _Toc146291954 \h </w:instrText>
        </w:r>
        <w:r>
          <w:rPr>
            <w:noProof/>
            <w:webHidden/>
          </w:rPr>
        </w:r>
        <w:r>
          <w:rPr>
            <w:noProof/>
            <w:webHidden/>
          </w:rPr>
          <w:fldChar w:fldCharType="separate"/>
        </w:r>
        <w:r>
          <w:rPr>
            <w:noProof/>
            <w:webHidden/>
          </w:rPr>
          <w:t>5</w:t>
        </w:r>
        <w:r>
          <w:rPr>
            <w:noProof/>
            <w:webHidden/>
          </w:rPr>
          <w:fldChar w:fldCharType="end"/>
        </w:r>
      </w:hyperlink>
    </w:p>
    <w:p w14:paraId="704D6EBF" w14:textId="77777777" w:rsidR="00392469" w:rsidRDefault="00392469" w:rsidP="00392469">
      <w:pPr>
        <w:pStyle w:val="TM2"/>
        <w:rPr>
          <w:rFonts w:asciiTheme="minorHAnsi" w:eastAsiaTheme="minorEastAsia" w:hAnsiTheme="minorHAnsi" w:cstheme="minorBidi"/>
          <w:noProof/>
          <w:lang w:eastAsia="fr-FR" w:bidi="ar-SA"/>
        </w:rPr>
      </w:pPr>
      <w:hyperlink w:anchor="_Toc146291955" w:history="1">
        <w:r w:rsidRPr="00864A58">
          <w:rPr>
            <w:rStyle w:val="Lienhypertexte"/>
            <w:noProof/>
          </w:rPr>
          <w:t>4.4</w:t>
        </w:r>
        <w:r>
          <w:rPr>
            <w:rFonts w:asciiTheme="minorHAnsi" w:eastAsiaTheme="minorEastAsia" w:hAnsiTheme="minorHAnsi" w:cstheme="minorBidi"/>
            <w:noProof/>
            <w:lang w:eastAsia="fr-FR" w:bidi="ar-SA"/>
          </w:rPr>
          <w:tab/>
        </w:r>
        <w:r w:rsidRPr="00864A58">
          <w:rPr>
            <w:rStyle w:val="Lienhypertexte"/>
            <w:noProof/>
          </w:rPr>
          <w:t>Répertoire infrastructure</w:t>
        </w:r>
        <w:r>
          <w:rPr>
            <w:noProof/>
            <w:webHidden/>
          </w:rPr>
          <w:tab/>
        </w:r>
        <w:r>
          <w:rPr>
            <w:noProof/>
            <w:webHidden/>
          </w:rPr>
          <w:fldChar w:fldCharType="begin"/>
        </w:r>
        <w:r>
          <w:rPr>
            <w:noProof/>
            <w:webHidden/>
          </w:rPr>
          <w:instrText xml:space="preserve"> PAGEREF _Toc146291955 \h </w:instrText>
        </w:r>
        <w:r>
          <w:rPr>
            <w:noProof/>
            <w:webHidden/>
          </w:rPr>
        </w:r>
        <w:r>
          <w:rPr>
            <w:noProof/>
            <w:webHidden/>
          </w:rPr>
          <w:fldChar w:fldCharType="separate"/>
        </w:r>
        <w:r>
          <w:rPr>
            <w:noProof/>
            <w:webHidden/>
          </w:rPr>
          <w:t>5</w:t>
        </w:r>
        <w:r>
          <w:rPr>
            <w:noProof/>
            <w:webHidden/>
          </w:rPr>
          <w:fldChar w:fldCharType="end"/>
        </w:r>
      </w:hyperlink>
    </w:p>
    <w:p w14:paraId="659E8FAB" w14:textId="77777777" w:rsidR="00392469" w:rsidRDefault="00392469" w:rsidP="00392469">
      <w:pPr>
        <w:pStyle w:val="TM3"/>
        <w:rPr>
          <w:rFonts w:asciiTheme="minorHAnsi" w:eastAsiaTheme="minorEastAsia" w:hAnsiTheme="minorHAnsi" w:cstheme="minorBidi"/>
          <w:noProof/>
          <w:lang w:eastAsia="fr-FR" w:bidi="ar-SA"/>
        </w:rPr>
      </w:pPr>
      <w:hyperlink w:anchor="_Toc146291956" w:history="1">
        <w:r w:rsidRPr="00864A58">
          <w:rPr>
            <w:rStyle w:val="Lienhypertexte"/>
            <w:noProof/>
          </w:rPr>
          <w:t>4.4.1</w:t>
        </w:r>
        <w:r>
          <w:rPr>
            <w:rFonts w:asciiTheme="minorHAnsi" w:eastAsiaTheme="minorEastAsia" w:hAnsiTheme="minorHAnsi" w:cstheme="minorBidi"/>
            <w:noProof/>
            <w:lang w:eastAsia="fr-FR" w:bidi="ar-SA"/>
          </w:rPr>
          <w:tab/>
        </w:r>
        <w:r w:rsidRPr="00864A58">
          <w:rPr>
            <w:rStyle w:val="Lienhypertexte"/>
            <w:noProof/>
          </w:rPr>
          <w:t>Répertoire infrastructure\cda</w:t>
        </w:r>
        <w:r>
          <w:rPr>
            <w:noProof/>
            <w:webHidden/>
          </w:rPr>
          <w:tab/>
        </w:r>
        <w:r>
          <w:rPr>
            <w:noProof/>
            <w:webHidden/>
          </w:rPr>
          <w:fldChar w:fldCharType="begin"/>
        </w:r>
        <w:r>
          <w:rPr>
            <w:noProof/>
            <w:webHidden/>
          </w:rPr>
          <w:instrText xml:space="preserve"> PAGEREF _Toc146291956 \h </w:instrText>
        </w:r>
        <w:r>
          <w:rPr>
            <w:noProof/>
            <w:webHidden/>
          </w:rPr>
        </w:r>
        <w:r>
          <w:rPr>
            <w:noProof/>
            <w:webHidden/>
          </w:rPr>
          <w:fldChar w:fldCharType="separate"/>
        </w:r>
        <w:r>
          <w:rPr>
            <w:noProof/>
            <w:webHidden/>
          </w:rPr>
          <w:t>5</w:t>
        </w:r>
        <w:r>
          <w:rPr>
            <w:noProof/>
            <w:webHidden/>
          </w:rPr>
          <w:fldChar w:fldCharType="end"/>
        </w:r>
      </w:hyperlink>
    </w:p>
    <w:p w14:paraId="0EFA7DBF" w14:textId="77777777" w:rsidR="00392469" w:rsidRDefault="00392469" w:rsidP="00392469">
      <w:pPr>
        <w:pStyle w:val="TM2"/>
        <w:rPr>
          <w:rFonts w:asciiTheme="minorHAnsi" w:eastAsiaTheme="minorEastAsia" w:hAnsiTheme="minorHAnsi" w:cstheme="minorBidi"/>
          <w:noProof/>
          <w:lang w:eastAsia="fr-FR" w:bidi="ar-SA"/>
        </w:rPr>
      </w:pPr>
      <w:hyperlink w:anchor="_Toc146291957" w:history="1">
        <w:r w:rsidRPr="00864A58">
          <w:rPr>
            <w:rStyle w:val="Lienhypertexte"/>
            <w:noProof/>
          </w:rPr>
          <w:t>4.5</w:t>
        </w:r>
        <w:r>
          <w:rPr>
            <w:rFonts w:asciiTheme="minorHAnsi" w:eastAsiaTheme="minorEastAsia" w:hAnsiTheme="minorHAnsi" w:cstheme="minorBidi"/>
            <w:noProof/>
            <w:lang w:eastAsia="fr-FR" w:bidi="ar-SA"/>
          </w:rPr>
          <w:tab/>
        </w:r>
        <w:r w:rsidRPr="00864A58">
          <w:rPr>
            <w:rStyle w:val="Lienhypertexte"/>
            <w:noProof/>
          </w:rPr>
          <w:t>Répertoire jeuxDeValeurs</w:t>
        </w:r>
        <w:r>
          <w:rPr>
            <w:noProof/>
            <w:webHidden/>
          </w:rPr>
          <w:tab/>
        </w:r>
        <w:r>
          <w:rPr>
            <w:noProof/>
            <w:webHidden/>
          </w:rPr>
          <w:fldChar w:fldCharType="begin"/>
        </w:r>
        <w:r>
          <w:rPr>
            <w:noProof/>
            <w:webHidden/>
          </w:rPr>
          <w:instrText xml:space="preserve"> PAGEREF _Toc146291957 \h </w:instrText>
        </w:r>
        <w:r>
          <w:rPr>
            <w:noProof/>
            <w:webHidden/>
          </w:rPr>
        </w:r>
        <w:r>
          <w:rPr>
            <w:noProof/>
            <w:webHidden/>
          </w:rPr>
          <w:fldChar w:fldCharType="separate"/>
        </w:r>
        <w:r>
          <w:rPr>
            <w:noProof/>
            <w:webHidden/>
          </w:rPr>
          <w:t>5</w:t>
        </w:r>
        <w:r>
          <w:rPr>
            <w:noProof/>
            <w:webHidden/>
          </w:rPr>
          <w:fldChar w:fldCharType="end"/>
        </w:r>
      </w:hyperlink>
    </w:p>
    <w:p w14:paraId="3AB6CE12" w14:textId="77777777" w:rsidR="00392469" w:rsidRDefault="00392469" w:rsidP="00392469">
      <w:pPr>
        <w:pStyle w:val="TM2"/>
        <w:rPr>
          <w:rFonts w:asciiTheme="minorHAnsi" w:eastAsiaTheme="minorEastAsia" w:hAnsiTheme="minorHAnsi" w:cstheme="minorBidi"/>
          <w:noProof/>
          <w:lang w:eastAsia="fr-FR" w:bidi="ar-SA"/>
        </w:rPr>
      </w:pPr>
      <w:hyperlink w:anchor="_Toc146291958" w:history="1">
        <w:r w:rsidRPr="00864A58">
          <w:rPr>
            <w:rStyle w:val="Lienhypertexte"/>
            <w:noProof/>
          </w:rPr>
          <w:t>4.6</w:t>
        </w:r>
        <w:r>
          <w:rPr>
            <w:rFonts w:asciiTheme="minorHAnsi" w:eastAsiaTheme="minorEastAsia" w:hAnsiTheme="minorHAnsi" w:cstheme="minorBidi"/>
            <w:noProof/>
            <w:lang w:eastAsia="fr-FR" w:bidi="ar-SA"/>
          </w:rPr>
          <w:tab/>
        </w:r>
        <w:r w:rsidRPr="00864A58">
          <w:rPr>
            <w:rStyle w:val="Lienhypertexte"/>
            <w:noProof/>
          </w:rPr>
          <w:t>Répertoire schematrons</w:t>
        </w:r>
        <w:r>
          <w:rPr>
            <w:noProof/>
            <w:webHidden/>
          </w:rPr>
          <w:tab/>
        </w:r>
        <w:r>
          <w:rPr>
            <w:noProof/>
            <w:webHidden/>
          </w:rPr>
          <w:fldChar w:fldCharType="begin"/>
        </w:r>
        <w:r>
          <w:rPr>
            <w:noProof/>
            <w:webHidden/>
          </w:rPr>
          <w:instrText xml:space="preserve"> PAGEREF _Toc146291958 \h </w:instrText>
        </w:r>
        <w:r>
          <w:rPr>
            <w:noProof/>
            <w:webHidden/>
          </w:rPr>
        </w:r>
        <w:r>
          <w:rPr>
            <w:noProof/>
            <w:webHidden/>
          </w:rPr>
          <w:fldChar w:fldCharType="separate"/>
        </w:r>
        <w:r>
          <w:rPr>
            <w:noProof/>
            <w:webHidden/>
          </w:rPr>
          <w:t>6</w:t>
        </w:r>
        <w:r>
          <w:rPr>
            <w:noProof/>
            <w:webHidden/>
          </w:rPr>
          <w:fldChar w:fldCharType="end"/>
        </w:r>
      </w:hyperlink>
    </w:p>
    <w:p w14:paraId="120C5F89" w14:textId="77777777" w:rsidR="00392469" w:rsidRDefault="00392469" w:rsidP="00392469">
      <w:pPr>
        <w:pStyle w:val="TM3"/>
        <w:rPr>
          <w:rFonts w:asciiTheme="minorHAnsi" w:eastAsiaTheme="minorEastAsia" w:hAnsiTheme="minorHAnsi" w:cstheme="minorBidi"/>
          <w:noProof/>
          <w:lang w:eastAsia="fr-FR" w:bidi="ar-SA"/>
        </w:rPr>
      </w:pPr>
      <w:hyperlink w:anchor="_Toc146291959" w:history="1">
        <w:r w:rsidRPr="00864A58">
          <w:rPr>
            <w:rStyle w:val="Lienhypertexte"/>
            <w:noProof/>
          </w:rPr>
          <w:t>4.6.1</w:t>
        </w:r>
        <w:r>
          <w:rPr>
            <w:rFonts w:asciiTheme="minorHAnsi" w:eastAsiaTheme="minorEastAsia" w:hAnsiTheme="minorHAnsi" w:cstheme="minorBidi"/>
            <w:noProof/>
            <w:lang w:eastAsia="fr-FR" w:bidi="ar-SA"/>
          </w:rPr>
          <w:tab/>
        </w:r>
        <w:r w:rsidRPr="00864A58">
          <w:rPr>
            <w:rStyle w:val="Lienhypertexte"/>
            <w:noProof/>
          </w:rPr>
          <w:t>Répertoire schematrons/abstract</w:t>
        </w:r>
        <w:r>
          <w:rPr>
            <w:noProof/>
            <w:webHidden/>
          </w:rPr>
          <w:tab/>
        </w:r>
        <w:r>
          <w:rPr>
            <w:noProof/>
            <w:webHidden/>
          </w:rPr>
          <w:fldChar w:fldCharType="begin"/>
        </w:r>
        <w:r>
          <w:rPr>
            <w:noProof/>
            <w:webHidden/>
          </w:rPr>
          <w:instrText xml:space="preserve"> PAGEREF _Toc146291959 \h </w:instrText>
        </w:r>
        <w:r>
          <w:rPr>
            <w:noProof/>
            <w:webHidden/>
          </w:rPr>
        </w:r>
        <w:r>
          <w:rPr>
            <w:noProof/>
            <w:webHidden/>
          </w:rPr>
          <w:fldChar w:fldCharType="separate"/>
        </w:r>
        <w:r>
          <w:rPr>
            <w:noProof/>
            <w:webHidden/>
          </w:rPr>
          <w:t>6</w:t>
        </w:r>
        <w:r>
          <w:rPr>
            <w:noProof/>
            <w:webHidden/>
          </w:rPr>
          <w:fldChar w:fldCharType="end"/>
        </w:r>
      </w:hyperlink>
    </w:p>
    <w:p w14:paraId="7FB9B9D2" w14:textId="77777777" w:rsidR="00392469" w:rsidRDefault="00392469" w:rsidP="00392469">
      <w:pPr>
        <w:pStyle w:val="TM3"/>
        <w:rPr>
          <w:rFonts w:asciiTheme="minorHAnsi" w:eastAsiaTheme="minorEastAsia" w:hAnsiTheme="minorHAnsi" w:cstheme="minorBidi"/>
          <w:noProof/>
          <w:lang w:eastAsia="fr-FR" w:bidi="ar-SA"/>
        </w:rPr>
      </w:pPr>
      <w:hyperlink w:anchor="_Toc146291960" w:history="1">
        <w:r w:rsidRPr="00864A58">
          <w:rPr>
            <w:rStyle w:val="Lienhypertexte"/>
            <w:noProof/>
          </w:rPr>
          <w:t>4.6.2</w:t>
        </w:r>
        <w:r>
          <w:rPr>
            <w:rFonts w:asciiTheme="minorHAnsi" w:eastAsiaTheme="minorEastAsia" w:hAnsiTheme="minorHAnsi" w:cstheme="minorBidi"/>
            <w:noProof/>
            <w:lang w:eastAsia="fr-FR" w:bidi="ar-SA"/>
          </w:rPr>
          <w:tab/>
        </w:r>
        <w:r w:rsidRPr="00864A58">
          <w:rPr>
            <w:rStyle w:val="Lienhypertexte"/>
            <w:noProof/>
          </w:rPr>
          <w:t>Répertoire schematrons/include</w:t>
        </w:r>
        <w:r>
          <w:rPr>
            <w:noProof/>
            <w:webHidden/>
          </w:rPr>
          <w:tab/>
        </w:r>
        <w:r>
          <w:rPr>
            <w:noProof/>
            <w:webHidden/>
          </w:rPr>
          <w:fldChar w:fldCharType="begin"/>
        </w:r>
        <w:r>
          <w:rPr>
            <w:noProof/>
            <w:webHidden/>
          </w:rPr>
          <w:instrText xml:space="preserve"> PAGEREF _Toc146291960 \h </w:instrText>
        </w:r>
        <w:r>
          <w:rPr>
            <w:noProof/>
            <w:webHidden/>
          </w:rPr>
        </w:r>
        <w:r>
          <w:rPr>
            <w:noProof/>
            <w:webHidden/>
          </w:rPr>
          <w:fldChar w:fldCharType="separate"/>
        </w:r>
        <w:r>
          <w:rPr>
            <w:noProof/>
            <w:webHidden/>
          </w:rPr>
          <w:t>7</w:t>
        </w:r>
        <w:r>
          <w:rPr>
            <w:noProof/>
            <w:webHidden/>
          </w:rPr>
          <w:fldChar w:fldCharType="end"/>
        </w:r>
      </w:hyperlink>
    </w:p>
    <w:p w14:paraId="131AB031" w14:textId="77777777" w:rsidR="00392469" w:rsidRDefault="00392469" w:rsidP="00392469">
      <w:pPr>
        <w:pStyle w:val="TM3"/>
        <w:rPr>
          <w:rFonts w:asciiTheme="minorHAnsi" w:eastAsiaTheme="minorEastAsia" w:hAnsiTheme="minorHAnsi" w:cstheme="minorBidi"/>
          <w:noProof/>
          <w:lang w:eastAsia="fr-FR" w:bidi="ar-SA"/>
        </w:rPr>
      </w:pPr>
      <w:hyperlink w:anchor="_Toc146291961" w:history="1">
        <w:r w:rsidRPr="00864A58">
          <w:rPr>
            <w:rStyle w:val="Lienhypertexte"/>
            <w:noProof/>
          </w:rPr>
          <w:t>4.6.3</w:t>
        </w:r>
        <w:r>
          <w:rPr>
            <w:rFonts w:asciiTheme="minorHAnsi" w:eastAsiaTheme="minorEastAsia" w:hAnsiTheme="minorHAnsi" w:cstheme="minorBidi"/>
            <w:noProof/>
            <w:lang w:eastAsia="fr-FR" w:bidi="ar-SA"/>
          </w:rPr>
          <w:tab/>
        </w:r>
        <w:r w:rsidRPr="00864A58">
          <w:rPr>
            <w:rStyle w:val="Lienhypertexte"/>
            <w:noProof/>
          </w:rPr>
          <w:t>Répertoire schematrons/moteur</w:t>
        </w:r>
        <w:r>
          <w:rPr>
            <w:noProof/>
            <w:webHidden/>
          </w:rPr>
          <w:tab/>
        </w:r>
        <w:r>
          <w:rPr>
            <w:noProof/>
            <w:webHidden/>
          </w:rPr>
          <w:fldChar w:fldCharType="begin"/>
        </w:r>
        <w:r>
          <w:rPr>
            <w:noProof/>
            <w:webHidden/>
          </w:rPr>
          <w:instrText xml:space="preserve"> PAGEREF _Toc146291961 \h </w:instrText>
        </w:r>
        <w:r>
          <w:rPr>
            <w:noProof/>
            <w:webHidden/>
          </w:rPr>
        </w:r>
        <w:r>
          <w:rPr>
            <w:noProof/>
            <w:webHidden/>
          </w:rPr>
          <w:fldChar w:fldCharType="separate"/>
        </w:r>
        <w:r>
          <w:rPr>
            <w:noProof/>
            <w:webHidden/>
          </w:rPr>
          <w:t>10</w:t>
        </w:r>
        <w:r>
          <w:rPr>
            <w:noProof/>
            <w:webHidden/>
          </w:rPr>
          <w:fldChar w:fldCharType="end"/>
        </w:r>
      </w:hyperlink>
    </w:p>
    <w:p w14:paraId="01E607DE" w14:textId="77777777" w:rsidR="00392469" w:rsidRDefault="00392469" w:rsidP="00392469">
      <w:pPr>
        <w:pStyle w:val="TM3"/>
        <w:rPr>
          <w:rFonts w:asciiTheme="minorHAnsi" w:eastAsiaTheme="minorEastAsia" w:hAnsiTheme="minorHAnsi" w:cstheme="minorBidi"/>
          <w:noProof/>
          <w:lang w:eastAsia="fr-FR" w:bidi="ar-SA"/>
        </w:rPr>
      </w:pPr>
      <w:hyperlink w:anchor="_Toc146291962" w:history="1">
        <w:r w:rsidRPr="00864A58">
          <w:rPr>
            <w:rStyle w:val="Lienhypertexte"/>
            <w:noProof/>
          </w:rPr>
          <w:t>4.6.4</w:t>
        </w:r>
        <w:r>
          <w:rPr>
            <w:rFonts w:asciiTheme="minorHAnsi" w:eastAsiaTheme="minorEastAsia" w:hAnsiTheme="minorHAnsi" w:cstheme="minorBidi"/>
            <w:noProof/>
            <w:lang w:eastAsia="fr-FR" w:bidi="ar-SA"/>
          </w:rPr>
          <w:tab/>
        </w:r>
        <w:r w:rsidRPr="00864A58">
          <w:rPr>
            <w:rStyle w:val="Lienhypertexte"/>
            <w:noProof/>
          </w:rPr>
          <w:t>Répertoire schematrons/profils</w:t>
        </w:r>
        <w:r>
          <w:rPr>
            <w:noProof/>
            <w:webHidden/>
          </w:rPr>
          <w:tab/>
        </w:r>
        <w:r>
          <w:rPr>
            <w:noProof/>
            <w:webHidden/>
          </w:rPr>
          <w:fldChar w:fldCharType="begin"/>
        </w:r>
        <w:r>
          <w:rPr>
            <w:noProof/>
            <w:webHidden/>
          </w:rPr>
          <w:instrText xml:space="preserve"> PAGEREF _Toc146291962 \h </w:instrText>
        </w:r>
        <w:r>
          <w:rPr>
            <w:noProof/>
            <w:webHidden/>
          </w:rPr>
        </w:r>
        <w:r>
          <w:rPr>
            <w:noProof/>
            <w:webHidden/>
          </w:rPr>
          <w:fldChar w:fldCharType="separate"/>
        </w:r>
        <w:r>
          <w:rPr>
            <w:noProof/>
            <w:webHidden/>
          </w:rPr>
          <w:t>11</w:t>
        </w:r>
        <w:r>
          <w:rPr>
            <w:noProof/>
            <w:webHidden/>
          </w:rPr>
          <w:fldChar w:fldCharType="end"/>
        </w:r>
      </w:hyperlink>
    </w:p>
    <w:p w14:paraId="70C88EBC" w14:textId="77777777" w:rsidR="00392469" w:rsidRDefault="00392469" w:rsidP="00392469">
      <w:pPr>
        <w:pStyle w:val="TM3"/>
        <w:rPr>
          <w:rFonts w:asciiTheme="minorHAnsi" w:eastAsiaTheme="minorEastAsia" w:hAnsiTheme="minorHAnsi" w:cstheme="minorBidi"/>
          <w:noProof/>
          <w:lang w:eastAsia="fr-FR" w:bidi="ar-SA"/>
        </w:rPr>
      </w:pPr>
      <w:hyperlink w:anchor="_Toc146291963" w:history="1">
        <w:r w:rsidRPr="00864A58">
          <w:rPr>
            <w:rStyle w:val="Lienhypertexte"/>
            <w:noProof/>
          </w:rPr>
          <w:t>4.6.5</w:t>
        </w:r>
        <w:r>
          <w:rPr>
            <w:rFonts w:asciiTheme="minorHAnsi" w:eastAsiaTheme="minorEastAsia" w:hAnsiTheme="minorHAnsi" w:cstheme="minorBidi"/>
            <w:noProof/>
            <w:lang w:eastAsia="fr-FR" w:bidi="ar-SA"/>
          </w:rPr>
          <w:tab/>
        </w:r>
        <w:r w:rsidRPr="00864A58">
          <w:rPr>
            <w:rStyle w:val="Lienhypertexte"/>
            <w:noProof/>
          </w:rPr>
          <w:t>Répertoire schematrons/rapports</w:t>
        </w:r>
        <w:r>
          <w:rPr>
            <w:noProof/>
            <w:webHidden/>
          </w:rPr>
          <w:tab/>
        </w:r>
        <w:r>
          <w:rPr>
            <w:noProof/>
            <w:webHidden/>
          </w:rPr>
          <w:fldChar w:fldCharType="begin"/>
        </w:r>
        <w:r>
          <w:rPr>
            <w:noProof/>
            <w:webHidden/>
          </w:rPr>
          <w:instrText xml:space="preserve"> PAGEREF _Toc146291963 \h </w:instrText>
        </w:r>
        <w:r>
          <w:rPr>
            <w:noProof/>
            <w:webHidden/>
          </w:rPr>
        </w:r>
        <w:r>
          <w:rPr>
            <w:noProof/>
            <w:webHidden/>
          </w:rPr>
          <w:fldChar w:fldCharType="separate"/>
        </w:r>
        <w:r>
          <w:rPr>
            <w:noProof/>
            <w:webHidden/>
          </w:rPr>
          <w:t>12</w:t>
        </w:r>
        <w:r>
          <w:rPr>
            <w:noProof/>
            <w:webHidden/>
          </w:rPr>
          <w:fldChar w:fldCharType="end"/>
        </w:r>
      </w:hyperlink>
    </w:p>
    <w:p w14:paraId="5918C041" w14:textId="77777777" w:rsidR="00392469" w:rsidRDefault="00392469" w:rsidP="00392469">
      <w:pPr>
        <w:pStyle w:val="TM1"/>
        <w:rPr>
          <w:rFonts w:asciiTheme="minorHAnsi" w:eastAsiaTheme="minorEastAsia" w:hAnsiTheme="minorHAnsi" w:cstheme="minorBidi"/>
          <w:noProof/>
          <w:lang w:eastAsia="fr-FR" w:bidi="ar-SA"/>
        </w:rPr>
      </w:pPr>
      <w:hyperlink w:anchor="_Toc146291964" w:history="1">
        <w:r w:rsidRPr="00864A58">
          <w:rPr>
            <w:rStyle w:val="Lienhypertexte"/>
            <w:noProof/>
          </w:rPr>
          <w:t>5</w:t>
        </w:r>
        <w:r>
          <w:rPr>
            <w:rFonts w:asciiTheme="minorHAnsi" w:eastAsiaTheme="minorEastAsia" w:hAnsiTheme="minorHAnsi" w:cstheme="minorBidi"/>
            <w:noProof/>
            <w:lang w:eastAsia="fr-FR" w:bidi="ar-SA"/>
          </w:rPr>
          <w:tab/>
        </w:r>
        <w:r w:rsidRPr="00864A58">
          <w:rPr>
            <w:rStyle w:val="Lienhypertexte"/>
            <w:noProof/>
          </w:rPr>
          <w:t xml:space="preserve">Fonctionnement des </w:t>
        </w:r>
        <w:r>
          <w:rPr>
            <w:rStyle w:val="Lienhypertexte"/>
            <w:noProof/>
          </w:rPr>
          <w:t>schematron</w:t>
        </w:r>
        <w:r w:rsidRPr="00864A58">
          <w:rPr>
            <w:rStyle w:val="Lienhypertexte"/>
            <w:noProof/>
          </w:rPr>
          <w:t>s</w:t>
        </w:r>
        <w:r>
          <w:rPr>
            <w:noProof/>
            <w:webHidden/>
          </w:rPr>
          <w:tab/>
        </w:r>
        <w:r>
          <w:rPr>
            <w:noProof/>
            <w:webHidden/>
          </w:rPr>
          <w:fldChar w:fldCharType="begin"/>
        </w:r>
        <w:r>
          <w:rPr>
            <w:noProof/>
            <w:webHidden/>
          </w:rPr>
          <w:instrText xml:space="preserve"> PAGEREF _Toc146291964 \h </w:instrText>
        </w:r>
        <w:r>
          <w:rPr>
            <w:noProof/>
            <w:webHidden/>
          </w:rPr>
        </w:r>
        <w:r>
          <w:rPr>
            <w:noProof/>
            <w:webHidden/>
          </w:rPr>
          <w:fldChar w:fldCharType="separate"/>
        </w:r>
        <w:r>
          <w:rPr>
            <w:noProof/>
            <w:webHidden/>
          </w:rPr>
          <w:t>13</w:t>
        </w:r>
        <w:r>
          <w:rPr>
            <w:noProof/>
            <w:webHidden/>
          </w:rPr>
          <w:fldChar w:fldCharType="end"/>
        </w:r>
      </w:hyperlink>
    </w:p>
    <w:p w14:paraId="2594550E" w14:textId="77777777" w:rsidR="00392469" w:rsidRDefault="00392469" w:rsidP="00392469">
      <w:pPr>
        <w:pStyle w:val="TM2"/>
        <w:rPr>
          <w:rFonts w:asciiTheme="minorHAnsi" w:eastAsiaTheme="minorEastAsia" w:hAnsiTheme="minorHAnsi" w:cstheme="minorBidi"/>
          <w:noProof/>
          <w:lang w:eastAsia="fr-FR" w:bidi="ar-SA"/>
        </w:rPr>
      </w:pPr>
      <w:hyperlink w:anchor="_Toc146291965" w:history="1">
        <w:r w:rsidRPr="00864A58">
          <w:rPr>
            <w:rStyle w:val="Lienhypertexte"/>
            <w:noProof/>
          </w:rPr>
          <w:t>5.1</w:t>
        </w:r>
        <w:r>
          <w:rPr>
            <w:rFonts w:asciiTheme="minorHAnsi" w:eastAsiaTheme="minorEastAsia" w:hAnsiTheme="minorHAnsi" w:cstheme="minorBidi"/>
            <w:noProof/>
            <w:lang w:eastAsia="fr-FR" w:bidi="ar-SA"/>
          </w:rPr>
          <w:tab/>
        </w:r>
        <w:r w:rsidRPr="00864A58">
          <w:rPr>
            <w:rStyle w:val="Lienhypertexte"/>
            <w:noProof/>
          </w:rPr>
          <w:t>Convention de nommage</w:t>
        </w:r>
        <w:r>
          <w:rPr>
            <w:noProof/>
            <w:webHidden/>
          </w:rPr>
          <w:tab/>
        </w:r>
        <w:r>
          <w:rPr>
            <w:noProof/>
            <w:webHidden/>
          </w:rPr>
          <w:fldChar w:fldCharType="begin"/>
        </w:r>
        <w:r>
          <w:rPr>
            <w:noProof/>
            <w:webHidden/>
          </w:rPr>
          <w:instrText xml:space="preserve"> PAGEREF _Toc146291965 \h </w:instrText>
        </w:r>
        <w:r>
          <w:rPr>
            <w:noProof/>
            <w:webHidden/>
          </w:rPr>
        </w:r>
        <w:r>
          <w:rPr>
            <w:noProof/>
            <w:webHidden/>
          </w:rPr>
          <w:fldChar w:fldCharType="separate"/>
        </w:r>
        <w:r>
          <w:rPr>
            <w:noProof/>
            <w:webHidden/>
          </w:rPr>
          <w:t>13</w:t>
        </w:r>
        <w:r>
          <w:rPr>
            <w:noProof/>
            <w:webHidden/>
          </w:rPr>
          <w:fldChar w:fldCharType="end"/>
        </w:r>
      </w:hyperlink>
    </w:p>
    <w:p w14:paraId="468FD2F3" w14:textId="77777777" w:rsidR="00392469" w:rsidRDefault="00392469" w:rsidP="00392469">
      <w:pPr>
        <w:pStyle w:val="TM2"/>
        <w:rPr>
          <w:rFonts w:asciiTheme="minorHAnsi" w:eastAsiaTheme="minorEastAsia" w:hAnsiTheme="minorHAnsi" w:cstheme="minorBidi"/>
          <w:noProof/>
          <w:lang w:eastAsia="fr-FR" w:bidi="ar-SA"/>
        </w:rPr>
      </w:pPr>
      <w:hyperlink w:anchor="_Toc146291966" w:history="1">
        <w:r w:rsidRPr="00864A58">
          <w:rPr>
            <w:rStyle w:val="Lienhypertexte"/>
            <w:noProof/>
          </w:rPr>
          <w:t>5.2</w:t>
        </w:r>
        <w:r>
          <w:rPr>
            <w:rFonts w:asciiTheme="minorHAnsi" w:eastAsiaTheme="minorEastAsia" w:hAnsiTheme="minorHAnsi" w:cstheme="minorBidi"/>
            <w:noProof/>
            <w:lang w:eastAsia="fr-FR" w:bidi="ar-SA"/>
          </w:rPr>
          <w:tab/>
        </w:r>
        <w:r w:rsidRPr="00864A58">
          <w:rPr>
            <w:rStyle w:val="Lienhypertexte"/>
            <w:noProof/>
          </w:rPr>
          <w:t>Fonctionnement</w:t>
        </w:r>
        <w:r>
          <w:rPr>
            <w:noProof/>
            <w:webHidden/>
          </w:rPr>
          <w:tab/>
        </w:r>
        <w:r>
          <w:rPr>
            <w:noProof/>
            <w:webHidden/>
          </w:rPr>
          <w:fldChar w:fldCharType="begin"/>
        </w:r>
        <w:r>
          <w:rPr>
            <w:noProof/>
            <w:webHidden/>
          </w:rPr>
          <w:instrText xml:space="preserve"> PAGEREF _Toc146291966 \h </w:instrText>
        </w:r>
        <w:r>
          <w:rPr>
            <w:noProof/>
            <w:webHidden/>
          </w:rPr>
        </w:r>
        <w:r>
          <w:rPr>
            <w:noProof/>
            <w:webHidden/>
          </w:rPr>
          <w:fldChar w:fldCharType="separate"/>
        </w:r>
        <w:r>
          <w:rPr>
            <w:noProof/>
            <w:webHidden/>
          </w:rPr>
          <w:t>14</w:t>
        </w:r>
        <w:r>
          <w:rPr>
            <w:noProof/>
            <w:webHidden/>
          </w:rPr>
          <w:fldChar w:fldCharType="end"/>
        </w:r>
      </w:hyperlink>
    </w:p>
    <w:p w14:paraId="169C9E74" w14:textId="77777777" w:rsidR="00392469" w:rsidRDefault="00392469" w:rsidP="00392469">
      <w:pPr>
        <w:pStyle w:val="TM3"/>
        <w:rPr>
          <w:rFonts w:asciiTheme="minorHAnsi" w:eastAsiaTheme="minorEastAsia" w:hAnsiTheme="minorHAnsi" w:cstheme="minorBidi"/>
          <w:noProof/>
          <w:lang w:eastAsia="fr-FR" w:bidi="ar-SA"/>
        </w:rPr>
      </w:pPr>
      <w:hyperlink w:anchor="_Toc146291967" w:history="1">
        <w:r w:rsidRPr="00864A58">
          <w:rPr>
            <w:rStyle w:val="Lienhypertexte"/>
            <w:noProof/>
          </w:rPr>
          <w:t>5.2.1</w:t>
        </w:r>
        <w:r>
          <w:rPr>
            <w:rFonts w:asciiTheme="minorHAnsi" w:eastAsiaTheme="minorEastAsia" w:hAnsiTheme="minorHAnsi" w:cstheme="minorBidi"/>
            <w:noProof/>
            <w:lang w:eastAsia="fr-FR" w:bidi="ar-SA"/>
          </w:rPr>
          <w:tab/>
        </w:r>
        <w:r w:rsidRPr="00864A58">
          <w:rPr>
            <w:rStyle w:val="Lienhypertexte"/>
            <w:noProof/>
          </w:rPr>
          <w:t>Fonctionnement général</w:t>
        </w:r>
        <w:r>
          <w:rPr>
            <w:noProof/>
            <w:webHidden/>
          </w:rPr>
          <w:tab/>
        </w:r>
        <w:r>
          <w:rPr>
            <w:noProof/>
            <w:webHidden/>
          </w:rPr>
          <w:fldChar w:fldCharType="begin"/>
        </w:r>
        <w:r>
          <w:rPr>
            <w:noProof/>
            <w:webHidden/>
          </w:rPr>
          <w:instrText xml:space="preserve"> PAGEREF _Toc146291967 \h </w:instrText>
        </w:r>
        <w:r>
          <w:rPr>
            <w:noProof/>
            <w:webHidden/>
          </w:rPr>
        </w:r>
        <w:r>
          <w:rPr>
            <w:noProof/>
            <w:webHidden/>
          </w:rPr>
          <w:fldChar w:fldCharType="separate"/>
        </w:r>
        <w:r>
          <w:rPr>
            <w:noProof/>
            <w:webHidden/>
          </w:rPr>
          <w:t>14</w:t>
        </w:r>
        <w:r>
          <w:rPr>
            <w:noProof/>
            <w:webHidden/>
          </w:rPr>
          <w:fldChar w:fldCharType="end"/>
        </w:r>
      </w:hyperlink>
    </w:p>
    <w:p w14:paraId="11778A61" w14:textId="77777777" w:rsidR="00392469" w:rsidRDefault="00392469" w:rsidP="00392469">
      <w:pPr>
        <w:pStyle w:val="TM3"/>
        <w:rPr>
          <w:rFonts w:asciiTheme="minorHAnsi" w:eastAsiaTheme="minorEastAsia" w:hAnsiTheme="minorHAnsi" w:cstheme="minorBidi"/>
          <w:noProof/>
          <w:lang w:eastAsia="fr-FR" w:bidi="ar-SA"/>
        </w:rPr>
      </w:pPr>
      <w:hyperlink w:anchor="_Toc146291968" w:history="1">
        <w:r w:rsidRPr="00864A58">
          <w:rPr>
            <w:rStyle w:val="Lienhypertexte"/>
            <w:noProof/>
          </w:rPr>
          <w:t>5.2.2</w:t>
        </w:r>
        <w:r>
          <w:rPr>
            <w:rFonts w:asciiTheme="minorHAnsi" w:eastAsiaTheme="minorEastAsia" w:hAnsiTheme="minorHAnsi" w:cstheme="minorBidi"/>
            <w:noProof/>
            <w:lang w:eastAsia="fr-FR" w:bidi="ar-SA"/>
          </w:rPr>
          <w:tab/>
        </w:r>
        <w:r w:rsidRPr="00864A58">
          <w:rPr>
            <w:rStyle w:val="Lienhypertexte"/>
            <w:noProof/>
          </w:rPr>
          <w:t xml:space="preserve">L’appel aux </w:t>
        </w:r>
        <w:r>
          <w:rPr>
            <w:rStyle w:val="Lienhypertexte"/>
            <w:noProof/>
          </w:rPr>
          <w:t>schematron</w:t>
        </w:r>
        <w:r w:rsidRPr="00864A58">
          <w:rPr>
            <w:rStyle w:val="Lienhypertexte"/>
            <w:noProof/>
          </w:rPr>
          <w:t>s</w:t>
        </w:r>
        <w:r>
          <w:rPr>
            <w:noProof/>
            <w:webHidden/>
          </w:rPr>
          <w:tab/>
        </w:r>
        <w:r>
          <w:rPr>
            <w:noProof/>
            <w:webHidden/>
          </w:rPr>
          <w:fldChar w:fldCharType="begin"/>
        </w:r>
        <w:r>
          <w:rPr>
            <w:noProof/>
            <w:webHidden/>
          </w:rPr>
          <w:instrText xml:space="preserve"> PAGEREF _Toc146291968 \h </w:instrText>
        </w:r>
        <w:r>
          <w:rPr>
            <w:noProof/>
            <w:webHidden/>
          </w:rPr>
        </w:r>
        <w:r>
          <w:rPr>
            <w:noProof/>
            <w:webHidden/>
          </w:rPr>
          <w:fldChar w:fldCharType="separate"/>
        </w:r>
        <w:r>
          <w:rPr>
            <w:noProof/>
            <w:webHidden/>
          </w:rPr>
          <w:t>14</w:t>
        </w:r>
        <w:r>
          <w:rPr>
            <w:noProof/>
            <w:webHidden/>
          </w:rPr>
          <w:fldChar w:fldCharType="end"/>
        </w:r>
      </w:hyperlink>
    </w:p>
    <w:p w14:paraId="32047498" w14:textId="77777777" w:rsidR="00392469" w:rsidRDefault="00392469" w:rsidP="00392469">
      <w:pPr>
        <w:pStyle w:val="TM3"/>
        <w:rPr>
          <w:rFonts w:asciiTheme="minorHAnsi" w:eastAsiaTheme="minorEastAsia" w:hAnsiTheme="minorHAnsi" w:cstheme="minorBidi"/>
          <w:noProof/>
          <w:lang w:eastAsia="fr-FR" w:bidi="ar-SA"/>
        </w:rPr>
      </w:pPr>
      <w:hyperlink w:anchor="_Toc146291969" w:history="1">
        <w:r w:rsidRPr="00864A58">
          <w:rPr>
            <w:rStyle w:val="Lienhypertexte"/>
            <w:noProof/>
          </w:rPr>
          <w:t>5.2.3</w:t>
        </w:r>
        <w:r>
          <w:rPr>
            <w:rFonts w:asciiTheme="minorHAnsi" w:eastAsiaTheme="minorEastAsia" w:hAnsiTheme="minorHAnsi" w:cstheme="minorBidi"/>
            <w:noProof/>
            <w:lang w:eastAsia="fr-FR" w:bidi="ar-SA"/>
          </w:rPr>
          <w:tab/>
        </w:r>
        <w:r w:rsidRPr="00864A58">
          <w:rPr>
            <w:rStyle w:val="Lienhypertexte"/>
            <w:noProof/>
          </w:rPr>
          <w:t xml:space="preserve">Fonctionnement du </w:t>
        </w:r>
        <w:r>
          <w:rPr>
            <w:rStyle w:val="Lienhypertexte"/>
            <w:noProof/>
          </w:rPr>
          <w:t>schematron</w:t>
        </w:r>
        <w:r w:rsidRPr="00864A58">
          <w:rPr>
            <w:rStyle w:val="Lienhypertexte"/>
            <w:noProof/>
          </w:rPr>
          <w:t xml:space="preserve"> spécifique à un modèle de document CDA</w:t>
        </w:r>
        <w:r>
          <w:rPr>
            <w:noProof/>
            <w:webHidden/>
          </w:rPr>
          <w:tab/>
        </w:r>
        <w:r>
          <w:rPr>
            <w:noProof/>
            <w:webHidden/>
          </w:rPr>
          <w:fldChar w:fldCharType="begin"/>
        </w:r>
        <w:r>
          <w:rPr>
            <w:noProof/>
            <w:webHidden/>
          </w:rPr>
          <w:instrText xml:space="preserve"> PAGEREF _Toc146291969 \h </w:instrText>
        </w:r>
        <w:r>
          <w:rPr>
            <w:noProof/>
            <w:webHidden/>
          </w:rPr>
        </w:r>
        <w:r>
          <w:rPr>
            <w:noProof/>
            <w:webHidden/>
          </w:rPr>
          <w:fldChar w:fldCharType="separate"/>
        </w:r>
        <w:r>
          <w:rPr>
            <w:noProof/>
            <w:webHidden/>
          </w:rPr>
          <w:t>15</w:t>
        </w:r>
        <w:r>
          <w:rPr>
            <w:noProof/>
            <w:webHidden/>
          </w:rPr>
          <w:fldChar w:fldCharType="end"/>
        </w:r>
      </w:hyperlink>
    </w:p>
    <w:p w14:paraId="6FF9BE63" w14:textId="77777777" w:rsidR="00392469" w:rsidRDefault="00392469" w:rsidP="00392469">
      <w:pPr>
        <w:pStyle w:val="TM2"/>
        <w:rPr>
          <w:rFonts w:asciiTheme="minorHAnsi" w:eastAsiaTheme="minorEastAsia" w:hAnsiTheme="minorHAnsi" w:cstheme="minorBidi"/>
          <w:noProof/>
          <w:lang w:eastAsia="fr-FR" w:bidi="ar-SA"/>
        </w:rPr>
      </w:pPr>
      <w:hyperlink w:anchor="_Toc146291970" w:history="1">
        <w:r w:rsidRPr="00864A58">
          <w:rPr>
            <w:rStyle w:val="Lienhypertexte"/>
            <w:noProof/>
          </w:rPr>
          <w:t>5.3</w:t>
        </w:r>
        <w:r>
          <w:rPr>
            <w:rFonts w:asciiTheme="minorHAnsi" w:eastAsiaTheme="minorEastAsia" w:hAnsiTheme="minorHAnsi" w:cstheme="minorBidi"/>
            <w:noProof/>
            <w:lang w:eastAsia="fr-FR" w:bidi="ar-SA"/>
          </w:rPr>
          <w:tab/>
        </w:r>
        <w:r w:rsidRPr="00864A58">
          <w:rPr>
            <w:rStyle w:val="Lienhypertexte"/>
            <w:noProof/>
          </w:rPr>
          <w:t xml:space="preserve">Structure d'un </w:t>
        </w:r>
        <w:r>
          <w:rPr>
            <w:rStyle w:val="Lienhypertexte"/>
            <w:noProof/>
          </w:rPr>
          <w:t>schematron</w:t>
        </w:r>
        <w:r w:rsidRPr="00864A58">
          <w:rPr>
            <w:rStyle w:val="Lienhypertexte"/>
            <w:noProof/>
          </w:rPr>
          <w:t xml:space="preserve"> spécifique à un modèle de document CDA</w:t>
        </w:r>
        <w:r>
          <w:rPr>
            <w:noProof/>
            <w:webHidden/>
          </w:rPr>
          <w:tab/>
        </w:r>
        <w:r>
          <w:rPr>
            <w:noProof/>
            <w:webHidden/>
          </w:rPr>
          <w:fldChar w:fldCharType="begin"/>
        </w:r>
        <w:r>
          <w:rPr>
            <w:noProof/>
            <w:webHidden/>
          </w:rPr>
          <w:instrText xml:space="preserve"> PAGEREF _Toc146291970 \h </w:instrText>
        </w:r>
        <w:r>
          <w:rPr>
            <w:noProof/>
            <w:webHidden/>
          </w:rPr>
        </w:r>
        <w:r>
          <w:rPr>
            <w:noProof/>
            <w:webHidden/>
          </w:rPr>
          <w:fldChar w:fldCharType="separate"/>
        </w:r>
        <w:r>
          <w:rPr>
            <w:noProof/>
            <w:webHidden/>
          </w:rPr>
          <w:t>16</w:t>
        </w:r>
        <w:r>
          <w:rPr>
            <w:noProof/>
            <w:webHidden/>
          </w:rPr>
          <w:fldChar w:fldCharType="end"/>
        </w:r>
      </w:hyperlink>
    </w:p>
    <w:p w14:paraId="5B09CDA1" w14:textId="77777777" w:rsidR="00392469" w:rsidRDefault="00392469" w:rsidP="00392469">
      <w:pPr>
        <w:pStyle w:val="TM3"/>
        <w:rPr>
          <w:rFonts w:asciiTheme="minorHAnsi" w:eastAsiaTheme="minorEastAsia" w:hAnsiTheme="minorHAnsi" w:cstheme="minorBidi"/>
          <w:noProof/>
          <w:lang w:eastAsia="fr-FR" w:bidi="ar-SA"/>
        </w:rPr>
      </w:pPr>
      <w:hyperlink w:anchor="_Toc146291971" w:history="1">
        <w:r w:rsidRPr="00864A58">
          <w:rPr>
            <w:rStyle w:val="Lienhypertexte"/>
            <w:noProof/>
          </w:rPr>
          <w:t>5.3.1</w:t>
        </w:r>
        <w:r>
          <w:rPr>
            <w:rFonts w:asciiTheme="minorHAnsi" w:eastAsiaTheme="minorEastAsia" w:hAnsiTheme="minorHAnsi" w:cstheme="minorBidi"/>
            <w:noProof/>
            <w:lang w:eastAsia="fr-FR" w:bidi="ar-SA"/>
          </w:rPr>
          <w:tab/>
        </w:r>
        <w:r w:rsidRPr="00864A58">
          <w:rPr>
            <w:rStyle w:val="Lienhypertexte"/>
            <w:noProof/>
          </w:rPr>
          <w:t>Structure générale</w:t>
        </w:r>
        <w:r>
          <w:rPr>
            <w:noProof/>
            <w:webHidden/>
          </w:rPr>
          <w:tab/>
        </w:r>
        <w:r>
          <w:rPr>
            <w:noProof/>
            <w:webHidden/>
          </w:rPr>
          <w:fldChar w:fldCharType="begin"/>
        </w:r>
        <w:r>
          <w:rPr>
            <w:noProof/>
            <w:webHidden/>
          </w:rPr>
          <w:instrText xml:space="preserve"> PAGEREF _Toc146291971 \h </w:instrText>
        </w:r>
        <w:r>
          <w:rPr>
            <w:noProof/>
            <w:webHidden/>
          </w:rPr>
        </w:r>
        <w:r>
          <w:rPr>
            <w:noProof/>
            <w:webHidden/>
          </w:rPr>
          <w:fldChar w:fldCharType="separate"/>
        </w:r>
        <w:r>
          <w:rPr>
            <w:noProof/>
            <w:webHidden/>
          </w:rPr>
          <w:t>16</w:t>
        </w:r>
        <w:r>
          <w:rPr>
            <w:noProof/>
            <w:webHidden/>
          </w:rPr>
          <w:fldChar w:fldCharType="end"/>
        </w:r>
      </w:hyperlink>
    </w:p>
    <w:p w14:paraId="22228876" w14:textId="77777777" w:rsidR="00392469" w:rsidRDefault="00392469" w:rsidP="00392469">
      <w:pPr>
        <w:pStyle w:val="TM3"/>
        <w:rPr>
          <w:rFonts w:asciiTheme="minorHAnsi" w:eastAsiaTheme="minorEastAsia" w:hAnsiTheme="minorHAnsi" w:cstheme="minorBidi"/>
          <w:noProof/>
          <w:lang w:eastAsia="fr-FR" w:bidi="ar-SA"/>
        </w:rPr>
      </w:pPr>
      <w:hyperlink w:anchor="_Toc146291972" w:history="1">
        <w:r w:rsidRPr="00864A58">
          <w:rPr>
            <w:rStyle w:val="Lienhypertexte"/>
            <w:noProof/>
          </w:rPr>
          <w:t>5.3.2</w:t>
        </w:r>
        <w:r>
          <w:rPr>
            <w:rFonts w:asciiTheme="minorHAnsi" w:eastAsiaTheme="minorEastAsia" w:hAnsiTheme="minorHAnsi" w:cstheme="minorBidi"/>
            <w:noProof/>
            <w:lang w:eastAsia="fr-FR" w:bidi="ar-SA"/>
          </w:rPr>
          <w:tab/>
        </w:r>
        <w:r w:rsidRPr="00864A58">
          <w:rPr>
            <w:rStyle w:val="Lienhypertexte"/>
            <w:noProof/>
          </w:rPr>
          <w:t>title</w:t>
        </w:r>
        <w:r>
          <w:rPr>
            <w:noProof/>
            <w:webHidden/>
          </w:rPr>
          <w:tab/>
        </w:r>
        <w:r>
          <w:rPr>
            <w:noProof/>
            <w:webHidden/>
          </w:rPr>
          <w:fldChar w:fldCharType="begin"/>
        </w:r>
        <w:r>
          <w:rPr>
            <w:noProof/>
            <w:webHidden/>
          </w:rPr>
          <w:instrText xml:space="preserve"> PAGEREF _Toc146291972 \h </w:instrText>
        </w:r>
        <w:r>
          <w:rPr>
            <w:noProof/>
            <w:webHidden/>
          </w:rPr>
        </w:r>
        <w:r>
          <w:rPr>
            <w:noProof/>
            <w:webHidden/>
          </w:rPr>
          <w:fldChar w:fldCharType="separate"/>
        </w:r>
        <w:r>
          <w:rPr>
            <w:noProof/>
            <w:webHidden/>
          </w:rPr>
          <w:t>16</w:t>
        </w:r>
        <w:r>
          <w:rPr>
            <w:noProof/>
            <w:webHidden/>
          </w:rPr>
          <w:fldChar w:fldCharType="end"/>
        </w:r>
      </w:hyperlink>
    </w:p>
    <w:p w14:paraId="21D9CAB8" w14:textId="77777777" w:rsidR="00392469" w:rsidRDefault="00392469" w:rsidP="00392469">
      <w:pPr>
        <w:pStyle w:val="TM3"/>
        <w:rPr>
          <w:rFonts w:asciiTheme="minorHAnsi" w:eastAsiaTheme="minorEastAsia" w:hAnsiTheme="minorHAnsi" w:cstheme="minorBidi"/>
          <w:noProof/>
          <w:lang w:eastAsia="fr-FR" w:bidi="ar-SA"/>
        </w:rPr>
      </w:pPr>
      <w:hyperlink w:anchor="_Toc146291973" w:history="1">
        <w:r w:rsidRPr="00864A58">
          <w:rPr>
            <w:rStyle w:val="Lienhypertexte"/>
            <w:noProof/>
          </w:rPr>
          <w:t>5.3.3</w:t>
        </w:r>
        <w:r>
          <w:rPr>
            <w:rFonts w:asciiTheme="minorHAnsi" w:eastAsiaTheme="minorEastAsia" w:hAnsiTheme="minorHAnsi" w:cstheme="minorBidi"/>
            <w:noProof/>
            <w:lang w:eastAsia="fr-FR" w:bidi="ar-SA"/>
          </w:rPr>
          <w:tab/>
        </w:r>
        <w:r w:rsidRPr="00864A58">
          <w:rPr>
            <w:rStyle w:val="Lienhypertexte"/>
            <w:noProof/>
          </w:rPr>
          <w:t>namespace</w:t>
        </w:r>
        <w:r>
          <w:rPr>
            <w:noProof/>
            <w:webHidden/>
          </w:rPr>
          <w:tab/>
        </w:r>
        <w:r>
          <w:rPr>
            <w:noProof/>
            <w:webHidden/>
          </w:rPr>
          <w:fldChar w:fldCharType="begin"/>
        </w:r>
        <w:r>
          <w:rPr>
            <w:noProof/>
            <w:webHidden/>
          </w:rPr>
          <w:instrText xml:space="preserve"> PAGEREF _Toc146291973 \h </w:instrText>
        </w:r>
        <w:r>
          <w:rPr>
            <w:noProof/>
            <w:webHidden/>
          </w:rPr>
        </w:r>
        <w:r>
          <w:rPr>
            <w:noProof/>
            <w:webHidden/>
          </w:rPr>
          <w:fldChar w:fldCharType="separate"/>
        </w:r>
        <w:r>
          <w:rPr>
            <w:noProof/>
            <w:webHidden/>
          </w:rPr>
          <w:t>16</w:t>
        </w:r>
        <w:r>
          <w:rPr>
            <w:noProof/>
            <w:webHidden/>
          </w:rPr>
          <w:fldChar w:fldCharType="end"/>
        </w:r>
      </w:hyperlink>
    </w:p>
    <w:p w14:paraId="3B42C2FF" w14:textId="77777777" w:rsidR="00392469" w:rsidRDefault="00392469" w:rsidP="00392469">
      <w:pPr>
        <w:pStyle w:val="TM3"/>
        <w:rPr>
          <w:rFonts w:asciiTheme="minorHAnsi" w:eastAsiaTheme="minorEastAsia" w:hAnsiTheme="minorHAnsi" w:cstheme="minorBidi"/>
          <w:noProof/>
          <w:lang w:eastAsia="fr-FR" w:bidi="ar-SA"/>
        </w:rPr>
      </w:pPr>
      <w:hyperlink w:anchor="_Toc146291974" w:history="1">
        <w:r w:rsidRPr="00864A58">
          <w:rPr>
            <w:rStyle w:val="Lienhypertexte"/>
            <w:noProof/>
          </w:rPr>
          <w:t>5.3.4</w:t>
        </w:r>
        <w:r>
          <w:rPr>
            <w:rFonts w:asciiTheme="minorHAnsi" w:eastAsiaTheme="minorEastAsia" w:hAnsiTheme="minorHAnsi" w:cstheme="minorBidi"/>
            <w:noProof/>
            <w:lang w:eastAsia="fr-FR" w:bidi="ar-SA"/>
          </w:rPr>
          <w:tab/>
        </w:r>
        <w:r w:rsidRPr="00864A58">
          <w:rPr>
            <w:rStyle w:val="Lienhypertexte"/>
            <w:noProof/>
          </w:rPr>
          <w:t>include</w:t>
        </w:r>
        <w:r>
          <w:rPr>
            <w:noProof/>
            <w:webHidden/>
          </w:rPr>
          <w:tab/>
        </w:r>
        <w:r>
          <w:rPr>
            <w:noProof/>
            <w:webHidden/>
          </w:rPr>
          <w:fldChar w:fldCharType="begin"/>
        </w:r>
        <w:r>
          <w:rPr>
            <w:noProof/>
            <w:webHidden/>
          </w:rPr>
          <w:instrText xml:space="preserve"> PAGEREF _Toc146291974 \h </w:instrText>
        </w:r>
        <w:r>
          <w:rPr>
            <w:noProof/>
            <w:webHidden/>
          </w:rPr>
        </w:r>
        <w:r>
          <w:rPr>
            <w:noProof/>
            <w:webHidden/>
          </w:rPr>
          <w:fldChar w:fldCharType="separate"/>
        </w:r>
        <w:r>
          <w:rPr>
            <w:noProof/>
            <w:webHidden/>
          </w:rPr>
          <w:t>16</w:t>
        </w:r>
        <w:r>
          <w:rPr>
            <w:noProof/>
            <w:webHidden/>
          </w:rPr>
          <w:fldChar w:fldCharType="end"/>
        </w:r>
      </w:hyperlink>
    </w:p>
    <w:p w14:paraId="0B3F756D" w14:textId="77777777" w:rsidR="00392469" w:rsidRDefault="00392469" w:rsidP="00392469">
      <w:pPr>
        <w:pStyle w:val="TM3"/>
        <w:rPr>
          <w:rFonts w:asciiTheme="minorHAnsi" w:eastAsiaTheme="minorEastAsia" w:hAnsiTheme="minorHAnsi" w:cstheme="minorBidi"/>
          <w:noProof/>
          <w:lang w:eastAsia="fr-FR" w:bidi="ar-SA"/>
        </w:rPr>
      </w:pPr>
      <w:hyperlink w:anchor="_Toc146291975" w:history="1">
        <w:r w:rsidRPr="00864A58">
          <w:rPr>
            <w:rStyle w:val="Lienhypertexte"/>
            <w:noProof/>
          </w:rPr>
          <w:t>5.3.5</w:t>
        </w:r>
        <w:r>
          <w:rPr>
            <w:rFonts w:asciiTheme="minorHAnsi" w:eastAsiaTheme="minorEastAsia" w:hAnsiTheme="minorHAnsi" w:cstheme="minorBidi"/>
            <w:noProof/>
            <w:lang w:eastAsia="fr-FR" w:bidi="ar-SA"/>
          </w:rPr>
          <w:tab/>
        </w:r>
        <w:r w:rsidRPr="00864A58">
          <w:rPr>
            <w:rStyle w:val="Lienhypertexte"/>
            <w:noProof/>
          </w:rPr>
          <w:t>phase</w:t>
        </w:r>
        <w:r>
          <w:rPr>
            <w:noProof/>
            <w:webHidden/>
          </w:rPr>
          <w:tab/>
        </w:r>
        <w:r>
          <w:rPr>
            <w:noProof/>
            <w:webHidden/>
          </w:rPr>
          <w:fldChar w:fldCharType="begin"/>
        </w:r>
        <w:r>
          <w:rPr>
            <w:noProof/>
            <w:webHidden/>
          </w:rPr>
          <w:instrText xml:space="preserve"> PAGEREF _Toc146291975 \h </w:instrText>
        </w:r>
        <w:r>
          <w:rPr>
            <w:noProof/>
            <w:webHidden/>
          </w:rPr>
        </w:r>
        <w:r>
          <w:rPr>
            <w:noProof/>
            <w:webHidden/>
          </w:rPr>
          <w:fldChar w:fldCharType="separate"/>
        </w:r>
        <w:r>
          <w:rPr>
            <w:noProof/>
            <w:webHidden/>
          </w:rPr>
          <w:t>17</w:t>
        </w:r>
        <w:r>
          <w:rPr>
            <w:noProof/>
            <w:webHidden/>
          </w:rPr>
          <w:fldChar w:fldCharType="end"/>
        </w:r>
      </w:hyperlink>
    </w:p>
    <w:p w14:paraId="1C888056" w14:textId="77777777" w:rsidR="00392469" w:rsidRDefault="00392469" w:rsidP="00392469">
      <w:pPr>
        <w:pStyle w:val="TM3"/>
        <w:rPr>
          <w:rFonts w:asciiTheme="minorHAnsi" w:eastAsiaTheme="minorEastAsia" w:hAnsiTheme="minorHAnsi" w:cstheme="minorBidi"/>
          <w:noProof/>
          <w:lang w:eastAsia="fr-FR" w:bidi="ar-SA"/>
        </w:rPr>
      </w:pPr>
      <w:hyperlink w:anchor="_Toc146291976" w:history="1">
        <w:r w:rsidRPr="00864A58">
          <w:rPr>
            <w:rStyle w:val="Lienhypertexte"/>
            <w:noProof/>
          </w:rPr>
          <w:t>5.3.6</w:t>
        </w:r>
        <w:r>
          <w:rPr>
            <w:rFonts w:asciiTheme="minorHAnsi" w:eastAsiaTheme="minorEastAsia" w:hAnsiTheme="minorHAnsi" w:cstheme="minorBidi"/>
            <w:noProof/>
            <w:lang w:eastAsia="fr-FR" w:bidi="ar-SA"/>
          </w:rPr>
          <w:tab/>
        </w:r>
        <w:r w:rsidRPr="00864A58">
          <w:rPr>
            <w:rStyle w:val="Lienhypertexte"/>
            <w:noProof/>
          </w:rPr>
          <w:t>pattern</w:t>
        </w:r>
        <w:r>
          <w:rPr>
            <w:noProof/>
            <w:webHidden/>
          </w:rPr>
          <w:tab/>
        </w:r>
        <w:r>
          <w:rPr>
            <w:noProof/>
            <w:webHidden/>
          </w:rPr>
          <w:fldChar w:fldCharType="begin"/>
        </w:r>
        <w:r>
          <w:rPr>
            <w:noProof/>
            <w:webHidden/>
          </w:rPr>
          <w:instrText xml:space="preserve"> PAGEREF _Toc146291976 \h </w:instrText>
        </w:r>
        <w:r>
          <w:rPr>
            <w:noProof/>
            <w:webHidden/>
          </w:rPr>
        </w:r>
        <w:r>
          <w:rPr>
            <w:noProof/>
            <w:webHidden/>
          </w:rPr>
          <w:fldChar w:fldCharType="separate"/>
        </w:r>
        <w:r>
          <w:rPr>
            <w:noProof/>
            <w:webHidden/>
          </w:rPr>
          <w:t>18</w:t>
        </w:r>
        <w:r>
          <w:rPr>
            <w:noProof/>
            <w:webHidden/>
          </w:rPr>
          <w:fldChar w:fldCharType="end"/>
        </w:r>
      </w:hyperlink>
    </w:p>
    <w:p w14:paraId="3BB01D63" w14:textId="77777777" w:rsidR="00392469" w:rsidRDefault="00392469" w:rsidP="00392469">
      <w:pPr>
        <w:pStyle w:val="TM3"/>
        <w:rPr>
          <w:rFonts w:asciiTheme="minorHAnsi" w:eastAsiaTheme="minorEastAsia" w:hAnsiTheme="minorHAnsi" w:cstheme="minorBidi"/>
          <w:noProof/>
          <w:lang w:eastAsia="fr-FR" w:bidi="ar-SA"/>
        </w:rPr>
      </w:pPr>
      <w:hyperlink w:anchor="_Toc146291977" w:history="1">
        <w:r w:rsidRPr="00864A58">
          <w:rPr>
            <w:rStyle w:val="Lienhypertexte"/>
            <w:noProof/>
          </w:rPr>
          <w:t>5.3.7</w:t>
        </w:r>
        <w:r>
          <w:rPr>
            <w:rFonts w:asciiTheme="minorHAnsi" w:eastAsiaTheme="minorEastAsia" w:hAnsiTheme="minorHAnsi" w:cstheme="minorBidi"/>
            <w:noProof/>
            <w:lang w:eastAsia="fr-FR" w:bidi="ar-SA"/>
          </w:rPr>
          <w:tab/>
        </w:r>
        <w:r w:rsidRPr="00864A58">
          <w:rPr>
            <w:rStyle w:val="Lienhypertexte"/>
            <w:noProof/>
          </w:rPr>
          <w:t>Abstract patterns</w:t>
        </w:r>
        <w:r>
          <w:rPr>
            <w:noProof/>
            <w:webHidden/>
          </w:rPr>
          <w:tab/>
        </w:r>
        <w:r>
          <w:rPr>
            <w:noProof/>
            <w:webHidden/>
          </w:rPr>
          <w:fldChar w:fldCharType="begin"/>
        </w:r>
        <w:r>
          <w:rPr>
            <w:noProof/>
            <w:webHidden/>
          </w:rPr>
          <w:instrText xml:space="preserve"> PAGEREF _Toc146291977 \h </w:instrText>
        </w:r>
        <w:r>
          <w:rPr>
            <w:noProof/>
            <w:webHidden/>
          </w:rPr>
        </w:r>
        <w:r>
          <w:rPr>
            <w:noProof/>
            <w:webHidden/>
          </w:rPr>
          <w:fldChar w:fldCharType="separate"/>
        </w:r>
        <w:r>
          <w:rPr>
            <w:noProof/>
            <w:webHidden/>
          </w:rPr>
          <w:t>20</w:t>
        </w:r>
        <w:r>
          <w:rPr>
            <w:noProof/>
            <w:webHidden/>
          </w:rPr>
          <w:fldChar w:fldCharType="end"/>
        </w:r>
      </w:hyperlink>
    </w:p>
    <w:p w14:paraId="6E643701" w14:textId="77777777" w:rsidR="00392469" w:rsidRDefault="00392469" w:rsidP="00392469">
      <w:pPr>
        <w:pStyle w:val="TM2"/>
        <w:rPr>
          <w:rFonts w:asciiTheme="minorHAnsi" w:eastAsiaTheme="minorEastAsia" w:hAnsiTheme="minorHAnsi" w:cstheme="minorBidi"/>
          <w:noProof/>
          <w:lang w:eastAsia="fr-FR" w:bidi="ar-SA"/>
        </w:rPr>
      </w:pPr>
      <w:hyperlink w:anchor="_Toc146291978" w:history="1">
        <w:r w:rsidRPr="00864A58">
          <w:rPr>
            <w:rStyle w:val="Lienhypertexte"/>
            <w:noProof/>
          </w:rPr>
          <w:t>5.4</w:t>
        </w:r>
        <w:r>
          <w:rPr>
            <w:rFonts w:asciiTheme="minorHAnsi" w:eastAsiaTheme="minorEastAsia" w:hAnsiTheme="minorHAnsi" w:cstheme="minorBidi"/>
            <w:noProof/>
            <w:lang w:eastAsia="fr-FR" w:bidi="ar-SA"/>
          </w:rPr>
          <w:tab/>
        </w:r>
        <w:r>
          <w:rPr>
            <w:rStyle w:val="Lienhypertexte"/>
            <w:noProof/>
          </w:rPr>
          <w:t>Schematron</w:t>
        </w:r>
        <w:r w:rsidRPr="00864A58">
          <w:rPr>
            <w:rStyle w:val="Lienhypertexte"/>
            <w:noProof/>
          </w:rPr>
          <w:t>s des jeux de valeurs</w:t>
        </w:r>
        <w:r>
          <w:rPr>
            <w:noProof/>
            <w:webHidden/>
          </w:rPr>
          <w:tab/>
        </w:r>
        <w:r>
          <w:rPr>
            <w:noProof/>
            <w:webHidden/>
          </w:rPr>
          <w:fldChar w:fldCharType="begin"/>
        </w:r>
        <w:r>
          <w:rPr>
            <w:noProof/>
            <w:webHidden/>
          </w:rPr>
          <w:instrText xml:space="preserve"> PAGEREF _Toc146291978 \h </w:instrText>
        </w:r>
        <w:r>
          <w:rPr>
            <w:noProof/>
            <w:webHidden/>
          </w:rPr>
        </w:r>
        <w:r>
          <w:rPr>
            <w:noProof/>
            <w:webHidden/>
          </w:rPr>
          <w:fldChar w:fldCharType="separate"/>
        </w:r>
        <w:r>
          <w:rPr>
            <w:noProof/>
            <w:webHidden/>
          </w:rPr>
          <w:t>22</w:t>
        </w:r>
        <w:r>
          <w:rPr>
            <w:noProof/>
            <w:webHidden/>
          </w:rPr>
          <w:fldChar w:fldCharType="end"/>
        </w:r>
      </w:hyperlink>
    </w:p>
    <w:p w14:paraId="159F0B9D" w14:textId="77777777" w:rsidR="00392469" w:rsidRDefault="00392469" w:rsidP="00392469">
      <w:pPr>
        <w:pStyle w:val="TM3"/>
        <w:rPr>
          <w:rFonts w:asciiTheme="minorHAnsi" w:eastAsiaTheme="minorEastAsia" w:hAnsiTheme="minorHAnsi" w:cstheme="minorBidi"/>
          <w:noProof/>
          <w:lang w:eastAsia="fr-FR" w:bidi="ar-SA"/>
        </w:rPr>
      </w:pPr>
      <w:hyperlink w:anchor="_Toc146291979" w:history="1">
        <w:r w:rsidRPr="00864A58">
          <w:rPr>
            <w:rStyle w:val="Lienhypertexte"/>
            <w:noProof/>
          </w:rPr>
          <w:t>5.4.1</w:t>
        </w:r>
        <w:r>
          <w:rPr>
            <w:rFonts w:asciiTheme="minorHAnsi" w:eastAsiaTheme="minorEastAsia" w:hAnsiTheme="minorHAnsi" w:cstheme="minorBidi"/>
            <w:noProof/>
            <w:lang w:eastAsia="fr-FR" w:bidi="ar-SA"/>
          </w:rPr>
          <w:tab/>
        </w:r>
        <w:r w:rsidRPr="00864A58">
          <w:rPr>
            <w:rStyle w:val="Lienhypertexte"/>
            <w:noProof/>
          </w:rPr>
          <w:t xml:space="preserve">Comment distinguer </w:t>
        </w:r>
        <w:r>
          <w:rPr>
            <w:rStyle w:val="Lienhypertexte"/>
            <w:noProof/>
          </w:rPr>
          <w:t>schematron</w:t>
        </w:r>
        <w:r w:rsidRPr="00864A58">
          <w:rPr>
            <w:rStyle w:val="Lienhypertexte"/>
            <w:noProof/>
          </w:rPr>
          <w:t xml:space="preserve"> générique et </w:t>
        </w:r>
        <w:r>
          <w:rPr>
            <w:rStyle w:val="Lienhypertexte"/>
            <w:noProof/>
          </w:rPr>
          <w:t>schematron</w:t>
        </w:r>
        <w:r w:rsidRPr="00864A58">
          <w:rPr>
            <w:rStyle w:val="Lienhypertexte"/>
            <w:noProof/>
          </w:rPr>
          <w:t xml:space="preserve"> spécifique ?</w:t>
        </w:r>
        <w:r>
          <w:rPr>
            <w:noProof/>
            <w:webHidden/>
          </w:rPr>
          <w:tab/>
        </w:r>
        <w:r>
          <w:rPr>
            <w:noProof/>
            <w:webHidden/>
          </w:rPr>
          <w:fldChar w:fldCharType="begin"/>
        </w:r>
        <w:r>
          <w:rPr>
            <w:noProof/>
            <w:webHidden/>
          </w:rPr>
          <w:instrText xml:space="preserve"> PAGEREF _Toc146291979 \h </w:instrText>
        </w:r>
        <w:r>
          <w:rPr>
            <w:noProof/>
            <w:webHidden/>
          </w:rPr>
        </w:r>
        <w:r>
          <w:rPr>
            <w:noProof/>
            <w:webHidden/>
          </w:rPr>
          <w:fldChar w:fldCharType="separate"/>
        </w:r>
        <w:r>
          <w:rPr>
            <w:noProof/>
            <w:webHidden/>
          </w:rPr>
          <w:t>22</w:t>
        </w:r>
        <w:r>
          <w:rPr>
            <w:noProof/>
            <w:webHidden/>
          </w:rPr>
          <w:fldChar w:fldCharType="end"/>
        </w:r>
      </w:hyperlink>
    </w:p>
    <w:p w14:paraId="118D4F65" w14:textId="77777777" w:rsidR="00392469" w:rsidRDefault="00392469" w:rsidP="00392469">
      <w:pPr>
        <w:pStyle w:val="TM3"/>
        <w:rPr>
          <w:rFonts w:asciiTheme="minorHAnsi" w:eastAsiaTheme="minorEastAsia" w:hAnsiTheme="minorHAnsi" w:cstheme="minorBidi"/>
          <w:noProof/>
          <w:lang w:eastAsia="fr-FR" w:bidi="ar-SA"/>
        </w:rPr>
      </w:pPr>
      <w:hyperlink w:anchor="_Toc146291980" w:history="1">
        <w:r w:rsidRPr="00864A58">
          <w:rPr>
            <w:rStyle w:val="Lienhypertexte"/>
            <w:noProof/>
          </w:rPr>
          <w:t>5.4.2</w:t>
        </w:r>
        <w:r>
          <w:rPr>
            <w:rFonts w:asciiTheme="minorHAnsi" w:eastAsiaTheme="minorEastAsia" w:hAnsiTheme="minorHAnsi" w:cstheme="minorBidi"/>
            <w:noProof/>
            <w:lang w:eastAsia="fr-FR" w:bidi="ar-SA"/>
          </w:rPr>
          <w:tab/>
        </w:r>
        <w:r>
          <w:rPr>
            <w:rStyle w:val="Lienhypertexte"/>
            <w:noProof/>
          </w:rPr>
          <w:t>Schematron</w:t>
        </w:r>
        <w:r w:rsidRPr="00864A58">
          <w:rPr>
            <w:rStyle w:val="Lienhypertexte"/>
            <w:noProof/>
          </w:rPr>
          <w:t>s de JDV spécifiques à l’en-tête</w:t>
        </w:r>
        <w:r>
          <w:rPr>
            <w:noProof/>
            <w:webHidden/>
          </w:rPr>
          <w:tab/>
        </w:r>
        <w:r>
          <w:rPr>
            <w:noProof/>
            <w:webHidden/>
          </w:rPr>
          <w:fldChar w:fldCharType="begin"/>
        </w:r>
        <w:r>
          <w:rPr>
            <w:noProof/>
            <w:webHidden/>
          </w:rPr>
          <w:instrText xml:space="preserve"> PAGEREF _Toc146291980 \h </w:instrText>
        </w:r>
        <w:r>
          <w:rPr>
            <w:noProof/>
            <w:webHidden/>
          </w:rPr>
        </w:r>
        <w:r>
          <w:rPr>
            <w:noProof/>
            <w:webHidden/>
          </w:rPr>
          <w:fldChar w:fldCharType="separate"/>
        </w:r>
        <w:r>
          <w:rPr>
            <w:noProof/>
            <w:webHidden/>
          </w:rPr>
          <w:t>23</w:t>
        </w:r>
        <w:r>
          <w:rPr>
            <w:noProof/>
            <w:webHidden/>
          </w:rPr>
          <w:fldChar w:fldCharType="end"/>
        </w:r>
      </w:hyperlink>
    </w:p>
    <w:p w14:paraId="752B827F" w14:textId="77777777" w:rsidR="00392469" w:rsidRDefault="00392469" w:rsidP="00392469">
      <w:pPr>
        <w:pStyle w:val="TM3"/>
        <w:rPr>
          <w:rFonts w:asciiTheme="minorHAnsi" w:eastAsiaTheme="minorEastAsia" w:hAnsiTheme="minorHAnsi" w:cstheme="minorBidi"/>
          <w:noProof/>
          <w:lang w:eastAsia="fr-FR" w:bidi="ar-SA"/>
        </w:rPr>
      </w:pPr>
      <w:hyperlink w:anchor="_Toc146291981" w:history="1">
        <w:r w:rsidRPr="00864A58">
          <w:rPr>
            <w:rStyle w:val="Lienhypertexte"/>
            <w:noProof/>
          </w:rPr>
          <w:t>5.4.3</w:t>
        </w:r>
        <w:r>
          <w:rPr>
            <w:rFonts w:asciiTheme="minorHAnsi" w:eastAsiaTheme="minorEastAsia" w:hAnsiTheme="minorHAnsi" w:cstheme="minorBidi"/>
            <w:noProof/>
            <w:lang w:eastAsia="fr-FR" w:bidi="ar-SA"/>
          </w:rPr>
          <w:tab/>
        </w:r>
        <w:r w:rsidRPr="00864A58">
          <w:rPr>
            <w:rStyle w:val="Lienhypertexte"/>
            <w:noProof/>
          </w:rPr>
          <w:t>Shématrons de JDV génériques</w:t>
        </w:r>
        <w:r>
          <w:rPr>
            <w:noProof/>
            <w:webHidden/>
          </w:rPr>
          <w:tab/>
        </w:r>
        <w:r>
          <w:rPr>
            <w:noProof/>
            <w:webHidden/>
          </w:rPr>
          <w:fldChar w:fldCharType="begin"/>
        </w:r>
        <w:r>
          <w:rPr>
            <w:noProof/>
            <w:webHidden/>
          </w:rPr>
          <w:instrText xml:space="preserve"> PAGEREF _Toc146291981 \h </w:instrText>
        </w:r>
        <w:r>
          <w:rPr>
            <w:noProof/>
            <w:webHidden/>
          </w:rPr>
        </w:r>
        <w:r>
          <w:rPr>
            <w:noProof/>
            <w:webHidden/>
          </w:rPr>
          <w:fldChar w:fldCharType="separate"/>
        </w:r>
        <w:r>
          <w:rPr>
            <w:noProof/>
            <w:webHidden/>
          </w:rPr>
          <w:t>24</w:t>
        </w:r>
        <w:r>
          <w:rPr>
            <w:noProof/>
            <w:webHidden/>
          </w:rPr>
          <w:fldChar w:fldCharType="end"/>
        </w:r>
      </w:hyperlink>
    </w:p>
    <w:p w14:paraId="213A33CE" w14:textId="77777777" w:rsidR="00392469" w:rsidRDefault="00392469" w:rsidP="00392469">
      <w:pPr>
        <w:pStyle w:val="TM3"/>
        <w:rPr>
          <w:rFonts w:asciiTheme="minorHAnsi" w:eastAsiaTheme="minorEastAsia" w:hAnsiTheme="minorHAnsi" w:cstheme="minorBidi"/>
          <w:noProof/>
          <w:lang w:eastAsia="fr-FR" w:bidi="ar-SA"/>
        </w:rPr>
      </w:pPr>
      <w:hyperlink w:anchor="_Toc146291982" w:history="1">
        <w:r w:rsidRPr="00864A58">
          <w:rPr>
            <w:rStyle w:val="Lienhypertexte"/>
            <w:noProof/>
          </w:rPr>
          <w:t>5.4.4</w:t>
        </w:r>
        <w:r>
          <w:rPr>
            <w:rFonts w:asciiTheme="minorHAnsi" w:eastAsiaTheme="minorEastAsia" w:hAnsiTheme="minorHAnsi" w:cstheme="minorBidi"/>
            <w:noProof/>
            <w:lang w:eastAsia="fr-FR" w:bidi="ar-SA"/>
          </w:rPr>
          <w:tab/>
        </w:r>
        <w:r w:rsidRPr="00864A58">
          <w:rPr>
            <w:rStyle w:val="Lienhypertexte"/>
            <w:noProof/>
          </w:rPr>
          <w:t>Shématrons de JDV spécifiques à un volet</w:t>
        </w:r>
        <w:r>
          <w:rPr>
            <w:noProof/>
            <w:webHidden/>
          </w:rPr>
          <w:tab/>
        </w:r>
        <w:r>
          <w:rPr>
            <w:noProof/>
            <w:webHidden/>
          </w:rPr>
          <w:fldChar w:fldCharType="begin"/>
        </w:r>
        <w:r>
          <w:rPr>
            <w:noProof/>
            <w:webHidden/>
          </w:rPr>
          <w:instrText xml:space="preserve"> PAGEREF _Toc146291982 \h </w:instrText>
        </w:r>
        <w:r>
          <w:rPr>
            <w:noProof/>
            <w:webHidden/>
          </w:rPr>
        </w:r>
        <w:r>
          <w:rPr>
            <w:noProof/>
            <w:webHidden/>
          </w:rPr>
          <w:fldChar w:fldCharType="separate"/>
        </w:r>
        <w:r>
          <w:rPr>
            <w:noProof/>
            <w:webHidden/>
          </w:rPr>
          <w:t>25</w:t>
        </w:r>
        <w:r>
          <w:rPr>
            <w:noProof/>
            <w:webHidden/>
          </w:rPr>
          <w:fldChar w:fldCharType="end"/>
        </w:r>
      </w:hyperlink>
    </w:p>
    <w:p w14:paraId="50E22E71" w14:textId="77777777" w:rsidR="00392469" w:rsidRDefault="00392469" w:rsidP="00392469">
      <w:pPr>
        <w:pStyle w:val="TM2"/>
        <w:rPr>
          <w:rFonts w:asciiTheme="minorHAnsi" w:eastAsiaTheme="minorEastAsia" w:hAnsiTheme="minorHAnsi" w:cstheme="minorBidi"/>
          <w:noProof/>
          <w:lang w:eastAsia="fr-FR" w:bidi="ar-SA"/>
        </w:rPr>
      </w:pPr>
      <w:hyperlink w:anchor="_Toc146291983" w:history="1">
        <w:r w:rsidRPr="00864A58">
          <w:rPr>
            <w:rStyle w:val="Lienhypertexte"/>
            <w:noProof/>
          </w:rPr>
          <w:t>5.5</w:t>
        </w:r>
        <w:r>
          <w:rPr>
            <w:rFonts w:asciiTheme="minorHAnsi" w:eastAsiaTheme="minorEastAsia" w:hAnsiTheme="minorHAnsi" w:cstheme="minorBidi"/>
            <w:noProof/>
            <w:lang w:eastAsia="fr-FR" w:bidi="ar-SA"/>
          </w:rPr>
          <w:tab/>
        </w:r>
        <w:r w:rsidRPr="00864A58">
          <w:rPr>
            <w:rStyle w:val="Lienhypertexte"/>
            <w:noProof/>
          </w:rPr>
          <w:t>Validation sémantique (</w:t>
        </w:r>
        <w:r>
          <w:rPr>
            <w:rStyle w:val="Lienhypertexte"/>
            <w:noProof/>
          </w:rPr>
          <w:t>schematron</w:t>
        </w:r>
        <w:r w:rsidRPr="00864A58">
          <w:rPr>
            <w:rStyle w:val="Lienhypertexte"/>
            <w:noProof/>
          </w:rPr>
          <w:t xml:space="preserve"> terminologie.sch)</w:t>
        </w:r>
        <w:r>
          <w:rPr>
            <w:noProof/>
            <w:webHidden/>
          </w:rPr>
          <w:tab/>
        </w:r>
        <w:r>
          <w:rPr>
            <w:noProof/>
            <w:webHidden/>
          </w:rPr>
          <w:fldChar w:fldCharType="begin"/>
        </w:r>
        <w:r>
          <w:rPr>
            <w:noProof/>
            <w:webHidden/>
          </w:rPr>
          <w:instrText xml:space="preserve"> PAGEREF _Toc146291983 \h </w:instrText>
        </w:r>
        <w:r>
          <w:rPr>
            <w:noProof/>
            <w:webHidden/>
          </w:rPr>
        </w:r>
        <w:r>
          <w:rPr>
            <w:noProof/>
            <w:webHidden/>
          </w:rPr>
          <w:fldChar w:fldCharType="separate"/>
        </w:r>
        <w:r>
          <w:rPr>
            <w:noProof/>
            <w:webHidden/>
          </w:rPr>
          <w:t>28</w:t>
        </w:r>
        <w:r>
          <w:rPr>
            <w:noProof/>
            <w:webHidden/>
          </w:rPr>
          <w:fldChar w:fldCharType="end"/>
        </w:r>
      </w:hyperlink>
    </w:p>
    <w:p w14:paraId="101C7F45" w14:textId="77777777" w:rsidR="00392469" w:rsidRDefault="00392469" w:rsidP="00392469">
      <w:pPr>
        <w:pStyle w:val="TM3"/>
        <w:rPr>
          <w:rFonts w:asciiTheme="minorHAnsi" w:eastAsiaTheme="minorEastAsia" w:hAnsiTheme="minorHAnsi" w:cstheme="minorBidi"/>
          <w:noProof/>
          <w:lang w:eastAsia="fr-FR" w:bidi="ar-SA"/>
        </w:rPr>
      </w:pPr>
      <w:hyperlink w:anchor="_Toc146291984" w:history="1">
        <w:r w:rsidRPr="00864A58">
          <w:rPr>
            <w:rStyle w:val="Lienhypertexte"/>
            <w:noProof/>
          </w:rPr>
          <w:t>5.5.1</w:t>
        </w:r>
        <w:r>
          <w:rPr>
            <w:rFonts w:asciiTheme="minorHAnsi" w:eastAsiaTheme="minorEastAsia" w:hAnsiTheme="minorHAnsi" w:cstheme="minorBidi"/>
            <w:noProof/>
            <w:lang w:eastAsia="fr-FR" w:bidi="ar-SA"/>
          </w:rPr>
          <w:tab/>
        </w:r>
        <w:r w:rsidRPr="00864A58">
          <w:rPr>
            <w:rStyle w:val="Lienhypertexte"/>
            <w:noProof/>
          </w:rPr>
          <w:t>Codes à vérifier dans les documents CDA</w:t>
        </w:r>
        <w:r>
          <w:rPr>
            <w:noProof/>
            <w:webHidden/>
          </w:rPr>
          <w:tab/>
        </w:r>
        <w:r>
          <w:rPr>
            <w:noProof/>
            <w:webHidden/>
          </w:rPr>
          <w:fldChar w:fldCharType="begin"/>
        </w:r>
        <w:r>
          <w:rPr>
            <w:noProof/>
            <w:webHidden/>
          </w:rPr>
          <w:instrText xml:space="preserve"> PAGEREF _Toc146291984 \h </w:instrText>
        </w:r>
        <w:r>
          <w:rPr>
            <w:noProof/>
            <w:webHidden/>
          </w:rPr>
        </w:r>
        <w:r>
          <w:rPr>
            <w:noProof/>
            <w:webHidden/>
          </w:rPr>
          <w:fldChar w:fldCharType="separate"/>
        </w:r>
        <w:r>
          <w:rPr>
            <w:noProof/>
            <w:webHidden/>
          </w:rPr>
          <w:t>28</w:t>
        </w:r>
        <w:r>
          <w:rPr>
            <w:noProof/>
            <w:webHidden/>
          </w:rPr>
          <w:fldChar w:fldCharType="end"/>
        </w:r>
      </w:hyperlink>
    </w:p>
    <w:p w14:paraId="304B21DB" w14:textId="77777777" w:rsidR="00392469" w:rsidRDefault="00392469" w:rsidP="00392469">
      <w:pPr>
        <w:pStyle w:val="TM3"/>
        <w:rPr>
          <w:rFonts w:asciiTheme="minorHAnsi" w:eastAsiaTheme="minorEastAsia" w:hAnsiTheme="minorHAnsi" w:cstheme="minorBidi"/>
          <w:noProof/>
          <w:lang w:eastAsia="fr-FR" w:bidi="ar-SA"/>
        </w:rPr>
      </w:pPr>
      <w:hyperlink w:anchor="_Toc146291985" w:history="1">
        <w:r w:rsidRPr="00864A58">
          <w:rPr>
            <w:rStyle w:val="Lienhypertexte"/>
            <w:noProof/>
          </w:rPr>
          <w:t>5.5.2</w:t>
        </w:r>
        <w:r>
          <w:rPr>
            <w:rFonts w:asciiTheme="minorHAnsi" w:eastAsiaTheme="minorEastAsia" w:hAnsiTheme="minorHAnsi" w:cstheme="minorBidi"/>
            <w:noProof/>
            <w:lang w:eastAsia="fr-FR" w:bidi="ar-SA"/>
          </w:rPr>
          <w:tab/>
        </w:r>
        <w:r w:rsidRPr="00864A58">
          <w:rPr>
            <w:rStyle w:val="Lienhypertexte"/>
            <w:noProof/>
          </w:rPr>
          <w:t>Fichiers de terminologies</w:t>
        </w:r>
        <w:r>
          <w:rPr>
            <w:noProof/>
            <w:webHidden/>
          </w:rPr>
          <w:tab/>
        </w:r>
        <w:r>
          <w:rPr>
            <w:noProof/>
            <w:webHidden/>
          </w:rPr>
          <w:fldChar w:fldCharType="begin"/>
        </w:r>
        <w:r>
          <w:rPr>
            <w:noProof/>
            <w:webHidden/>
          </w:rPr>
          <w:instrText xml:space="preserve"> PAGEREF _Toc146291985 \h </w:instrText>
        </w:r>
        <w:r>
          <w:rPr>
            <w:noProof/>
            <w:webHidden/>
          </w:rPr>
        </w:r>
        <w:r>
          <w:rPr>
            <w:noProof/>
            <w:webHidden/>
          </w:rPr>
          <w:fldChar w:fldCharType="separate"/>
        </w:r>
        <w:r>
          <w:rPr>
            <w:noProof/>
            <w:webHidden/>
          </w:rPr>
          <w:t>28</w:t>
        </w:r>
        <w:r>
          <w:rPr>
            <w:noProof/>
            <w:webHidden/>
          </w:rPr>
          <w:fldChar w:fldCharType="end"/>
        </w:r>
      </w:hyperlink>
    </w:p>
    <w:p w14:paraId="4D5E9358" w14:textId="77777777" w:rsidR="00392469" w:rsidRDefault="00392469" w:rsidP="00392469">
      <w:pPr>
        <w:pStyle w:val="TM3"/>
        <w:rPr>
          <w:rFonts w:asciiTheme="minorHAnsi" w:eastAsiaTheme="minorEastAsia" w:hAnsiTheme="minorHAnsi" w:cstheme="minorBidi"/>
          <w:noProof/>
          <w:lang w:eastAsia="fr-FR" w:bidi="ar-SA"/>
        </w:rPr>
      </w:pPr>
      <w:hyperlink w:anchor="_Toc146291986" w:history="1">
        <w:r w:rsidRPr="00864A58">
          <w:rPr>
            <w:rStyle w:val="Lienhypertexte"/>
            <w:noProof/>
          </w:rPr>
          <w:t>5.5.3</w:t>
        </w:r>
        <w:r>
          <w:rPr>
            <w:rFonts w:asciiTheme="minorHAnsi" w:eastAsiaTheme="minorEastAsia" w:hAnsiTheme="minorHAnsi" w:cstheme="minorBidi"/>
            <w:noProof/>
            <w:lang w:eastAsia="fr-FR" w:bidi="ar-SA"/>
          </w:rPr>
          <w:tab/>
        </w:r>
        <w:r w:rsidRPr="00864A58">
          <w:rPr>
            <w:rStyle w:val="Lienhypertexte"/>
            <w:noProof/>
          </w:rPr>
          <w:t xml:space="preserve">Validation par </w:t>
        </w:r>
        <w:r>
          <w:rPr>
            <w:rStyle w:val="Lienhypertexte"/>
            <w:noProof/>
          </w:rPr>
          <w:t>schematron</w:t>
        </w:r>
        <w:r>
          <w:rPr>
            <w:noProof/>
            <w:webHidden/>
          </w:rPr>
          <w:tab/>
        </w:r>
        <w:r>
          <w:rPr>
            <w:noProof/>
            <w:webHidden/>
          </w:rPr>
          <w:fldChar w:fldCharType="begin"/>
        </w:r>
        <w:r>
          <w:rPr>
            <w:noProof/>
            <w:webHidden/>
          </w:rPr>
          <w:instrText xml:space="preserve"> PAGEREF _Toc146291986 \h </w:instrText>
        </w:r>
        <w:r>
          <w:rPr>
            <w:noProof/>
            <w:webHidden/>
          </w:rPr>
        </w:r>
        <w:r>
          <w:rPr>
            <w:noProof/>
            <w:webHidden/>
          </w:rPr>
          <w:fldChar w:fldCharType="separate"/>
        </w:r>
        <w:r>
          <w:rPr>
            <w:noProof/>
            <w:webHidden/>
          </w:rPr>
          <w:t>28</w:t>
        </w:r>
        <w:r>
          <w:rPr>
            <w:noProof/>
            <w:webHidden/>
          </w:rPr>
          <w:fldChar w:fldCharType="end"/>
        </w:r>
      </w:hyperlink>
    </w:p>
    <w:p w14:paraId="40476711" w14:textId="77777777" w:rsidR="00392469" w:rsidRDefault="00392469" w:rsidP="00392469">
      <w:pPr>
        <w:pStyle w:val="TM1"/>
        <w:rPr>
          <w:rFonts w:asciiTheme="minorHAnsi" w:eastAsiaTheme="minorEastAsia" w:hAnsiTheme="minorHAnsi" w:cstheme="minorBidi"/>
          <w:noProof/>
          <w:lang w:eastAsia="fr-FR" w:bidi="ar-SA"/>
        </w:rPr>
      </w:pPr>
      <w:hyperlink w:anchor="_Toc146291987" w:history="1">
        <w:r w:rsidRPr="00864A58">
          <w:rPr>
            <w:rStyle w:val="Lienhypertexte"/>
            <w:noProof/>
          </w:rPr>
          <w:t>6</w:t>
        </w:r>
        <w:r>
          <w:rPr>
            <w:rFonts w:asciiTheme="minorHAnsi" w:eastAsiaTheme="minorEastAsia" w:hAnsiTheme="minorHAnsi" w:cstheme="minorBidi"/>
            <w:noProof/>
            <w:lang w:eastAsia="fr-FR" w:bidi="ar-SA"/>
          </w:rPr>
          <w:tab/>
        </w:r>
        <w:r w:rsidRPr="00864A58">
          <w:rPr>
            <w:rStyle w:val="Lienhypertexte"/>
            <w:noProof/>
          </w:rPr>
          <w:t>Procédure pour vérifier un document CDA</w:t>
        </w:r>
        <w:r>
          <w:rPr>
            <w:noProof/>
            <w:webHidden/>
          </w:rPr>
          <w:tab/>
        </w:r>
        <w:r>
          <w:rPr>
            <w:noProof/>
            <w:webHidden/>
          </w:rPr>
          <w:fldChar w:fldCharType="begin"/>
        </w:r>
        <w:r>
          <w:rPr>
            <w:noProof/>
            <w:webHidden/>
          </w:rPr>
          <w:instrText xml:space="preserve"> PAGEREF _Toc146291987 \h </w:instrText>
        </w:r>
        <w:r>
          <w:rPr>
            <w:noProof/>
            <w:webHidden/>
          </w:rPr>
        </w:r>
        <w:r>
          <w:rPr>
            <w:noProof/>
            <w:webHidden/>
          </w:rPr>
          <w:fldChar w:fldCharType="separate"/>
        </w:r>
        <w:r>
          <w:rPr>
            <w:noProof/>
            <w:webHidden/>
          </w:rPr>
          <w:t>30</w:t>
        </w:r>
        <w:r>
          <w:rPr>
            <w:noProof/>
            <w:webHidden/>
          </w:rPr>
          <w:fldChar w:fldCharType="end"/>
        </w:r>
      </w:hyperlink>
    </w:p>
    <w:p w14:paraId="0E49D7B0" w14:textId="77777777" w:rsidR="00392469" w:rsidRDefault="00392469" w:rsidP="00392469">
      <w:pPr>
        <w:pStyle w:val="TM2"/>
        <w:rPr>
          <w:rFonts w:asciiTheme="minorHAnsi" w:eastAsiaTheme="minorEastAsia" w:hAnsiTheme="minorHAnsi" w:cstheme="minorBidi"/>
          <w:noProof/>
          <w:lang w:eastAsia="fr-FR" w:bidi="ar-SA"/>
        </w:rPr>
      </w:pPr>
      <w:hyperlink w:anchor="_Toc146291988" w:history="1">
        <w:r w:rsidRPr="00864A58">
          <w:rPr>
            <w:rStyle w:val="Lienhypertexte"/>
            <w:noProof/>
          </w:rPr>
          <w:t>6.1</w:t>
        </w:r>
        <w:r>
          <w:rPr>
            <w:rFonts w:asciiTheme="minorHAnsi" w:eastAsiaTheme="minorEastAsia" w:hAnsiTheme="minorHAnsi" w:cstheme="minorBidi"/>
            <w:noProof/>
            <w:lang w:eastAsia="fr-FR" w:bidi="ar-SA"/>
          </w:rPr>
          <w:tab/>
        </w:r>
        <w:r w:rsidRPr="00864A58">
          <w:rPr>
            <w:rStyle w:val="Lienhypertexte"/>
            <w:noProof/>
          </w:rPr>
          <w:t xml:space="preserve">Sélection du fichier CDA à tester et du </w:t>
        </w:r>
        <w:r>
          <w:rPr>
            <w:rStyle w:val="Lienhypertexte"/>
            <w:noProof/>
          </w:rPr>
          <w:t>schematron</w:t>
        </w:r>
        <w:r w:rsidRPr="00864A58">
          <w:rPr>
            <w:rStyle w:val="Lienhypertexte"/>
            <w:noProof/>
          </w:rPr>
          <w:t xml:space="preserve"> correspondant</w:t>
        </w:r>
        <w:r>
          <w:rPr>
            <w:noProof/>
            <w:webHidden/>
          </w:rPr>
          <w:tab/>
        </w:r>
        <w:r>
          <w:rPr>
            <w:noProof/>
            <w:webHidden/>
          </w:rPr>
          <w:fldChar w:fldCharType="begin"/>
        </w:r>
        <w:r>
          <w:rPr>
            <w:noProof/>
            <w:webHidden/>
          </w:rPr>
          <w:instrText xml:space="preserve"> PAGEREF _Toc146291988 \h </w:instrText>
        </w:r>
        <w:r>
          <w:rPr>
            <w:noProof/>
            <w:webHidden/>
          </w:rPr>
        </w:r>
        <w:r>
          <w:rPr>
            <w:noProof/>
            <w:webHidden/>
          </w:rPr>
          <w:fldChar w:fldCharType="separate"/>
        </w:r>
        <w:r>
          <w:rPr>
            <w:noProof/>
            <w:webHidden/>
          </w:rPr>
          <w:t>30</w:t>
        </w:r>
        <w:r>
          <w:rPr>
            <w:noProof/>
            <w:webHidden/>
          </w:rPr>
          <w:fldChar w:fldCharType="end"/>
        </w:r>
      </w:hyperlink>
    </w:p>
    <w:p w14:paraId="41E42C9D" w14:textId="77777777" w:rsidR="00392469" w:rsidRDefault="00392469" w:rsidP="00392469">
      <w:pPr>
        <w:pStyle w:val="TM2"/>
        <w:rPr>
          <w:rFonts w:asciiTheme="minorHAnsi" w:eastAsiaTheme="minorEastAsia" w:hAnsiTheme="minorHAnsi" w:cstheme="minorBidi"/>
          <w:noProof/>
          <w:lang w:eastAsia="fr-FR" w:bidi="ar-SA"/>
        </w:rPr>
      </w:pPr>
      <w:hyperlink w:anchor="_Toc146291989" w:history="1">
        <w:r w:rsidRPr="00864A58">
          <w:rPr>
            <w:rStyle w:val="Lienhypertexte"/>
            <w:noProof/>
          </w:rPr>
          <w:t>6.2</w:t>
        </w:r>
        <w:r>
          <w:rPr>
            <w:rFonts w:asciiTheme="minorHAnsi" w:eastAsiaTheme="minorEastAsia" w:hAnsiTheme="minorHAnsi" w:cstheme="minorBidi"/>
            <w:noProof/>
            <w:lang w:eastAsia="fr-FR" w:bidi="ar-SA"/>
          </w:rPr>
          <w:tab/>
        </w:r>
        <w:r w:rsidRPr="00864A58">
          <w:rPr>
            <w:rStyle w:val="Lienhypertexte"/>
            <w:noProof/>
          </w:rPr>
          <w:t>Lancement de la procédure de vérification de conformité du fichier CDA</w:t>
        </w:r>
        <w:r>
          <w:rPr>
            <w:noProof/>
            <w:webHidden/>
          </w:rPr>
          <w:tab/>
        </w:r>
        <w:r>
          <w:rPr>
            <w:noProof/>
            <w:webHidden/>
          </w:rPr>
          <w:fldChar w:fldCharType="begin"/>
        </w:r>
        <w:r>
          <w:rPr>
            <w:noProof/>
            <w:webHidden/>
          </w:rPr>
          <w:instrText xml:space="preserve"> PAGEREF _Toc146291989 \h </w:instrText>
        </w:r>
        <w:r>
          <w:rPr>
            <w:noProof/>
            <w:webHidden/>
          </w:rPr>
        </w:r>
        <w:r>
          <w:rPr>
            <w:noProof/>
            <w:webHidden/>
          </w:rPr>
          <w:fldChar w:fldCharType="separate"/>
        </w:r>
        <w:r>
          <w:rPr>
            <w:noProof/>
            <w:webHidden/>
          </w:rPr>
          <w:t>31</w:t>
        </w:r>
        <w:r>
          <w:rPr>
            <w:noProof/>
            <w:webHidden/>
          </w:rPr>
          <w:fldChar w:fldCharType="end"/>
        </w:r>
      </w:hyperlink>
    </w:p>
    <w:p w14:paraId="69906D48" w14:textId="77777777" w:rsidR="00392469" w:rsidRDefault="00392469" w:rsidP="00392469">
      <w:pPr>
        <w:pStyle w:val="TM2"/>
        <w:rPr>
          <w:rFonts w:asciiTheme="minorHAnsi" w:eastAsiaTheme="minorEastAsia" w:hAnsiTheme="minorHAnsi" w:cstheme="minorBidi"/>
          <w:noProof/>
          <w:lang w:eastAsia="fr-FR" w:bidi="ar-SA"/>
        </w:rPr>
      </w:pPr>
      <w:hyperlink w:anchor="_Toc146291990" w:history="1">
        <w:r w:rsidRPr="00864A58">
          <w:rPr>
            <w:rStyle w:val="Lienhypertexte"/>
            <w:noProof/>
          </w:rPr>
          <w:t>6.3</w:t>
        </w:r>
        <w:r>
          <w:rPr>
            <w:rFonts w:asciiTheme="minorHAnsi" w:eastAsiaTheme="minorEastAsia" w:hAnsiTheme="minorHAnsi" w:cstheme="minorBidi"/>
            <w:noProof/>
            <w:lang w:eastAsia="fr-FR" w:bidi="ar-SA"/>
          </w:rPr>
          <w:tab/>
        </w:r>
        <w:r w:rsidRPr="00864A58">
          <w:rPr>
            <w:rStyle w:val="Lienhypertexte"/>
            <w:noProof/>
          </w:rPr>
          <w:t>Visualisation des rapports de conformité</w:t>
        </w:r>
        <w:r>
          <w:rPr>
            <w:noProof/>
            <w:webHidden/>
          </w:rPr>
          <w:tab/>
        </w:r>
        <w:r>
          <w:rPr>
            <w:noProof/>
            <w:webHidden/>
          </w:rPr>
          <w:fldChar w:fldCharType="begin"/>
        </w:r>
        <w:r>
          <w:rPr>
            <w:noProof/>
            <w:webHidden/>
          </w:rPr>
          <w:instrText xml:space="preserve"> PAGEREF _Toc146291990 \h </w:instrText>
        </w:r>
        <w:r>
          <w:rPr>
            <w:noProof/>
            <w:webHidden/>
          </w:rPr>
        </w:r>
        <w:r>
          <w:rPr>
            <w:noProof/>
            <w:webHidden/>
          </w:rPr>
          <w:fldChar w:fldCharType="separate"/>
        </w:r>
        <w:r>
          <w:rPr>
            <w:noProof/>
            <w:webHidden/>
          </w:rPr>
          <w:t>32</w:t>
        </w:r>
        <w:r>
          <w:rPr>
            <w:noProof/>
            <w:webHidden/>
          </w:rPr>
          <w:fldChar w:fldCharType="end"/>
        </w:r>
      </w:hyperlink>
    </w:p>
    <w:p w14:paraId="64BD52B9" w14:textId="77777777" w:rsidR="00392469" w:rsidRDefault="00392469" w:rsidP="00392469">
      <w:pPr>
        <w:pStyle w:val="TM1"/>
        <w:rPr>
          <w:rFonts w:asciiTheme="minorHAnsi" w:eastAsiaTheme="minorEastAsia" w:hAnsiTheme="minorHAnsi" w:cstheme="minorBidi"/>
          <w:noProof/>
          <w:lang w:eastAsia="fr-FR" w:bidi="ar-SA"/>
        </w:rPr>
      </w:pPr>
      <w:hyperlink w:anchor="_Toc146291991" w:history="1">
        <w:r w:rsidRPr="00864A58">
          <w:rPr>
            <w:rStyle w:val="Lienhypertexte"/>
            <w:noProof/>
          </w:rPr>
          <w:t>7</w:t>
        </w:r>
        <w:r>
          <w:rPr>
            <w:rFonts w:asciiTheme="minorHAnsi" w:eastAsiaTheme="minorEastAsia" w:hAnsiTheme="minorHAnsi" w:cstheme="minorBidi"/>
            <w:noProof/>
            <w:lang w:eastAsia="fr-FR" w:bidi="ar-SA"/>
          </w:rPr>
          <w:tab/>
        </w:r>
        <w:r w:rsidRPr="00864A58">
          <w:rPr>
            <w:rStyle w:val="Lienhypertexte"/>
            <w:noProof/>
          </w:rPr>
          <w:t>Historique des évolutions</w:t>
        </w:r>
        <w:r>
          <w:rPr>
            <w:noProof/>
            <w:webHidden/>
          </w:rPr>
          <w:tab/>
        </w:r>
        <w:r>
          <w:rPr>
            <w:noProof/>
            <w:webHidden/>
          </w:rPr>
          <w:fldChar w:fldCharType="begin"/>
        </w:r>
        <w:r>
          <w:rPr>
            <w:noProof/>
            <w:webHidden/>
          </w:rPr>
          <w:instrText xml:space="preserve"> PAGEREF _Toc146291991 \h </w:instrText>
        </w:r>
        <w:r>
          <w:rPr>
            <w:noProof/>
            <w:webHidden/>
          </w:rPr>
        </w:r>
        <w:r>
          <w:rPr>
            <w:noProof/>
            <w:webHidden/>
          </w:rPr>
          <w:fldChar w:fldCharType="separate"/>
        </w:r>
        <w:r>
          <w:rPr>
            <w:noProof/>
            <w:webHidden/>
          </w:rPr>
          <w:t>33</w:t>
        </w:r>
        <w:r>
          <w:rPr>
            <w:noProof/>
            <w:webHidden/>
          </w:rPr>
          <w:fldChar w:fldCharType="end"/>
        </w:r>
      </w:hyperlink>
    </w:p>
    <w:p w14:paraId="4E1B6ECE" w14:textId="77777777" w:rsidR="00392469" w:rsidRPr="005C58FE" w:rsidRDefault="00392469" w:rsidP="00392469">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0D76A862" w14:textId="77777777" w:rsidR="00392469" w:rsidRPr="008B5193" w:rsidRDefault="00392469" w:rsidP="00392469">
      <w:pPr>
        <w:pStyle w:val="Titre1"/>
      </w:pPr>
      <w:r w:rsidRPr="00E814FD">
        <w:br w:type="page"/>
      </w:r>
      <w:bookmarkStart w:id="2" w:name="_Toc146291948"/>
      <w:r w:rsidRPr="008B5193">
        <w:lastRenderedPageBreak/>
        <w:t>Objet du document</w:t>
      </w:r>
      <w:bookmarkEnd w:id="2"/>
    </w:p>
    <w:p w14:paraId="1C267F63"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Ce document décrit le contenu du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du Cadre d’interopérabilité des systèmes d’information de santé (CI-SIS) et son utilisation pour vérifier un document CDA.</w:t>
      </w:r>
    </w:p>
    <w:p w14:paraId="0BF1ACE5" w14:textId="77777777" w:rsidR="00392469" w:rsidRPr="008B5193" w:rsidRDefault="00392469" w:rsidP="00392469">
      <w:pPr>
        <w:pStyle w:val="Titre1"/>
      </w:pPr>
      <w:bookmarkStart w:id="3" w:name="_Toc146291949"/>
      <w:r w:rsidRPr="008B5193">
        <w:t>Récupération de l’outil testContenuCDA</w:t>
      </w:r>
      <w:bookmarkEnd w:id="3"/>
    </w:p>
    <w:p w14:paraId="51827BF2" w14:textId="77777777" w:rsidR="00392469" w:rsidRPr="00857596" w:rsidRDefault="00392469" w:rsidP="00392469">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publié sur Github : </w:t>
      </w:r>
      <w:hyperlink r:id="rId10" w:history="1">
        <w:r>
          <w:rPr>
            <w:rStyle w:val="Lienhypertexte"/>
            <w:rFonts w:asciiTheme="minorHAnsi" w:hAnsiTheme="minorHAnsi" w:cstheme="minorHAnsi"/>
            <w:sz w:val="20"/>
            <w:szCs w:val="20"/>
          </w:rPr>
          <w:t>https://github.com/ansforge/TestContenuCDA-3-0</w:t>
        </w:r>
      </w:hyperlink>
    </w:p>
    <w:p w14:paraId="15D9D9F2" w14:textId="77777777" w:rsidR="00392469" w:rsidRPr="00857596" w:rsidRDefault="00392469" w:rsidP="00392469">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7B192019" wp14:editId="0BB4DFC1">
            <wp:extent cx="435689" cy="219919"/>
            <wp:effectExtent l="0" t="0" r="2540" b="8890"/>
            <wp:docPr id="5" name="Image 5"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ogo, symbole&#10;&#10;Description générée automatiquement"/>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618AC306" w14:textId="77777777" w:rsidR="00392469" w:rsidRPr="00857596" w:rsidRDefault="00392469" w:rsidP="00392469">
      <w:pPr>
        <w:spacing w:after="0"/>
        <w:contextualSpacing/>
        <w:rPr>
          <w:rFonts w:asciiTheme="minorHAnsi" w:hAnsiTheme="minorHAnsi" w:cstheme="minorHAnsi"/>
          <w:sz w:val="20"/>
          <w:szCs w:val="20"/>
        </w:rPr>
      </w:pPr>
    </w:p>
    <w:p w14:paraId="23689A2B" w14:textId="77777777" w:rsidR="00392469" w:rsidRPr="00857596" w:rsidRDefault="00392469" w:rsidP="00392469">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7D82C07A" wp14:editId="34F8AEE1">
            <wp:extent cx="5760720" cy="3522345"/>
            <wp:effectExtent l="0" t="0" r="0" b="1905"/>
            <wp:docPr id="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nombre&#10;&#10;Description générée automatiquement"/>
                    <pic:cNvPicPr/>
                  </pic:nvPicPr>
                  <pic:blipFill>
                    <a:blip r:embed="rId12"/>
                    <a:stretch>
                      <a:fillRect/>
                    </a:stretch>
                  </pic:blipFill>
                  <pic:spPr>
                    <a:xfrm>
                      <a:off x="0" y="0"/>
                      <a:ext cx="5760720" cy="3522345"/>
                    </a:xfrm>
                    <a:prstGeom prst="rect">
                      <a:avLst/>
                    </a:prstGeom>
                  </pic:spPr>
                </pic:pic>
              </a:graphicData>
            </a:graphic>
          </wp:inline>
        </w:drawing>
      </w:r>
    </w:p>
    <w:p w14:paraId="7EEF270E"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ensuite décompressé pour être correctement utilisable.</w:t>
      </w:r>
    </w:p>
    <w:p w14:paraId="37BA3035" w14:textId="77777777" w:rsidR="00392469" w:rsidRPr="008B5193" w:rsidRDefault="00392469" w:rsidP="00392469">
      <w:pPr>
        <w:pStyle w:val="Titre1"/>
      </w:pPr>
      <w:bookmarkStart w:id="4" w:name="_Toc146291950"/>
      <w:r w:rsidRPr="008B5193">
        <w:t>Conformité d'un document médical</w:t>
      </w:r>
      <w:bookmarkEnd w:id="4"/>
    </w:p>
    <w:p w14:paraId="7CD83F49"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Tout document médical au format CDA R2 doit être conforme :</w:t>
      </w:r>
    </w:p>
    <w:p w14:paraId="0F00D227"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 standard CDA R2 utilisé pour les documents médicaux </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CDA_extended.xsd)</w:t>
      </w:r>
      <w:r w:rsidRPr="00857596">
        <w:rPr>
          <w:rFonts w:asciiTheme="minorHAnsi" w:hAnsiTheme="minorHAnsi" w:cstheme="minorHAnsi"/>
          <w:b/>
          <w:sz w:val="20"/>
          <w:szCs w:val="20"/>
        </w:rPr>
        <w:t>.</w:t>
      </w:r>
    </w:p>
    <w:p w14:paraId="2D8AD4BF"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42106E2A"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(Volet Structuration minimale des documents de santé)</w:t>
      </w:r>
      <w:r w:rsidRPr="00857596">
        <w:rPr>
          <w:rFonts w:asciiTheme="minorHAnsi" w:hAnsiTheme="minorHAnsi" w:cstheme="minorHAnsi"/>
          <w:b/>
          <w:sz w:val="20"/>
          <w:szCs w:val="20"/>
        </w:rPr>
        <w:t>,</w:t>
      </w:r>
    </w:p>
    <w:p w14:paraId="0B5F25BD"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5C378D63"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5A3804FA"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et entrées créées par l’ANS pour les volets français)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223C7E2" w14:textId="77777777" w:rsidR="00392469" w:rsidRPr="00857596" w:rsidRDefault="00392469" w:rsidP="0039246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21B7F382"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contient un outil permettant de vérifier la conformité d’un document médical au format CDA R2.</w:t>
      </w:r>
    </w:p>
    <w:p w14:paraId="290583DE" w14:textId="77777777" w:rsidR="00392469" w:rsidRPr="00E814FD" w:rsidRDefault="00392469" w:rsidP="00392469">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lastRenderedPageBreak/>
        <w:br w:type="page"/>
      </w:r>
    </w:p>
    <w:p w14:paraId="53A0939E" w14:textId="77777777" w:rsidR="00392469" w:rsidRPr="008B5193" w:rsidRDefault="00392469" w:rsidP="00392469">
      <w:pPr>
        <w:pStyle w:val="Titre1"/>
      </w:pPr>
      <w:bookmarkStart w:id="5" w:name="_Toc146291951"/>
      <w:r w:rsidRPr="008B5193">
        <w:lastRenderedPageBreak/>
        <w:t>Contenu du répertoire testContenuCDA</w:t>
      </w:r>
      <w:bookmarkEnd w:id="5"/>
    </w:p>
    <w:p w14:paraId="524C0889" w14:textId="77777777" w:rsidR="00392469" w:rsidRPr="00857596" w:rsidRDefault="00392469" w:rsidP="00392469">
      <w:pPr>
        <w:pStyle w:val="Titre2"/>
      </w:pPr>
      <w:bookmarkStart w:id="6" w:name="_Toc146291952"/>
      <w:r w:rsidRPr="00857596">
        <w:t>Arborescence générale du répertoire</w:t>
      </w:r>
      <w:bookmarkEnd w:id="6"/>
    </w:p>
    <w:p w14:paraId="49F05E70" w14:textId="77777777" w:rsidR="00392469" w:rsidRPr="00857596" w:rsidRDefault="00392469" w:rsidP="00392469">
      <w:pPr>
        <w:rPr>
          <w:rFonts w:asciiTheme="minorHAnsi" w:hAnsiTheme="minorHAnsi" w:cstheme="minorHAnsi"/>
          <w:sz w:val="20"/>
          <w:szCs w:val="20"/>
        </w:rPr>
      </w:pPr>
    </w:p>
    <w:p w14:paraId="2563D365"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01B181F7" w14:textId="77777777" w:rsidR="00392469"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La décompression dans un environnement windows produit l’arborescence présentée ci-dessous :</w:t>
      </w:r>
    </w:p>
    <w:p w14:paraId="11D3A405" w14:textId="77777777" w:rsidR="00392469" w:rsidRPr="00857596" w:rsidRDefault="00392469" w:rsidP="00392469">
      <w:pPr>
        <w:rPr>
          <w:rFonts w:asciiTheme="minorHAnsi" w:hAnsiTheme="minorHAnsi" w:cstheme="minorHAnsi"/>
          <w:sz w:val="20"/>
          <w:szCs w:val="20"/>
        </w:rPr>
      </w:pPr>
    </w:p>
    <w:p w14:paraId="7F480BA3" w14:textId="77777777" w:rsidR="00392469" w:rsidRPr="00857596" w:rsidRDefault="00392469" w:rsidP="00392469">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6B9A0564" wp14:editId="1E521D53">
            <wp:extent cx="2711589" cy="1606633"/>
            <wp:effectExtent l="0" t="0" r="0" b="0"/>
            <wp:docPr id="8"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10;&#10;Description générée automatiquement"/>
                    <pic:cNvPicPr/>
                  </pic:nvPicPr>
                  <pic:blipFill>
                    <a:blip r:embed="rId13"/>
                    <a:stretch>
                      <a:fillRect/>
                    </a:stretch>
                  </pic:blipFill>
                  <pic:spPr>
                    <a:xfrm>
                      <a:off x="0" y="0"/>
                      <a:ext cx="2711589" cy="1606633"/>
                    </a:xfrm>
                    <a:prstGeom prst="rect">
                      <a:avLst/>
                    </a:prstGeom>
                  </pic:spPr>
                </pic:pic>
              </a:graphicData>
            </a:graphic>
          </wp:inline>
        </w:drawing>
      </w:r>
    </w:p>
    <w:p w14:paraId="09F3696C" w14:textId="77777777" w:rsidR="00392469" w:rsidRPr="00857596" w:rsidRDefault="00392469" w:rsidP="00392469">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5A201BCA" w14:textId="77777777" w:rsidR="00392469" w:rsidRPr="00857596" w:rsidRDefault="00392469" w:rsidP="00392469">
      <w:pPr>
        <w:rPr>
          <w:rFonts w:asciiTheme="minorHAnsi" w:hAnsiTheme="minorHAnsi" w:cstheme="minorHAnsi"/>
          <w:sz w:val="20"/>
          <w:szCs w:val="20"/>
        </w:rPr>
      </w:pPr>
    </w:p>
    <w:p w14:paraId="1CD70022" w14:textId="77777777" w:rsidR="00392469" w:rsidRPr="00857596" w:rsidRDefault="00392469" w:rsidP="00392469">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Il est impératif de ne pas modifier cette arborescence et les noms des répertoires et des fichiers pour le bon fonctionnement de cet outil.</w:t>
      </w:r>
    </w:p>
    <w:p w14:paraId="7F2CD377" w14:textId="77777777" w:rsidR="00392469" w:rsidRPr="00857596" w:rsidRDefault="00392469" w:rsidP="00392469">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vos fichiers CDA à tester dans le répertoire </w:t>
      </w:r>
      <w:r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75B9887E" w14:textId="77777777" w:rsidR="00392469" w:rsidRPr="00857596" w:rsidRDefault="00392469" w:rsidP="00392469">
      <w:pPr>
        <w:rPr>
          <w:rFonts w:asciiTheme="minorHAnsi" w:hAnsiTheme="minorHAnsi" w:cstheme="minorHAnsi"/>
          <w:sz w:val="20"/>
          <w:szCs w:val="20"/>
        </w:rPr>
      </w:pPr>
    </w:p>
    <w:p w14:paraId="69B64B2C" w14:textId="77777777" w:rsidR="00392469" w:rsidRPr="00857596" w:rsidRDefault="00392469" w:rsidP="00392469">
      <w:pPr>
        <w:pStyle w:val="Titre2"/>
      </w:pPr>
      <w:bookmarkStart w:id="7" w:name="_Toc146291953"/>
      <w:r w:rsidRPr="00857596">
        <w:t>Répertoire ExemplesCDA</w:t>
      </w:r>
      <w:bookmarkEnd w:id="7"/>
    </w:p>
    <w:p w14:paraId="116ECB80"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Ce répertoire contient les exemples de documents CDA produits par l'ANS et conformes aux modèles spécifiés dans les volets de contenu publiés dans le CI-SIS.</w:t>
      </w:r>
    </w:p>
    <w:p w14:paraId="6281B248" w14:textId="77777777" w:rsidR="00392469" w:rsidRPr="00857596" w:rsidRDefault="00392469" w:rsidP="00392469">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 :</w:t>
      </w:r>
      <w:r w:rsidRPr="00857596">
        <w:rPr>
          <w:rFonts w:asciiTheme="minorHAnsi" w:hAnsiTheme="minorHAnsi" w:cstheme="minorHAnsi"/>
          <w:color w:val="0070C0"/>
          <w:sz w:val="20"/>
          <w:szCs w:val="20"/>
        </w:rPr>
        <w:t xml:space="preserve"> Un éditeur qui souhaite tester ses propres exemples de documents peut le faire en les copiant dans ce répertoire </w:t>
      </w:r>
      <w:r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24A16A9F" w14:textId="77777777" w:rsidR="00392469" w:rsidRPr="00857596" w:rsidRDefault="00392469" w:rsidP="00392469">
      <w:pPr>
        <w:rPr>
          <w:rFonts w:asciiTheme="minorHAnsi" w:hAnsiTheme="minorHAnsi" w:cstheme="minorHAnsi"/>
          <w:sz w:val="20"/>
          <w:szCs w:val="20"/>
        </w:rPr>
      </w:pPr>
    </w:p>
    <w:p w14:paraId="5F840FE8"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Attention :</w:t>
      </w:r>
    </w:p>
    <w:p w14:paraId="68630F52"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Les exemples CDA dont le volet correspondant est publié pour « </w:t>
      </w:r>
      <w:r w:rsidRPr="00857596">
        <w:rPr>
          <w:rFonts w:asciiTheme="minorHAnsi" w:hAnsiTheme="minorHAnsi" w:cstheme="minorHAnsi"/>
          <w:b/>
          <w:sz w:val="20"/>
          <w:szCs w:val="20"/>
        </w:rPr>
        <w:t xml:space="preserve">concertation </w:t>
      </w:r>
      <w:r w:rsidRPr="00857596">
        <w:rPr>
          <w:rFonts w:asciiTheme="minorHAnsi" w:hAnsiTheme="minorHAnsi" w:cstheme="minorHAnsi"/>
          <w:sz w:val="20"/>
          <w:szCs w:val="20"/>
        </w:rPr>
        <w:t>» dans l’</w:t>
      </w:r>
      <w:hyperlink r:id="rId14" w:history="1">
        <w:r w:rsidRPr="00857596">
          <w:rPr>
            <w:rStyle w:val="Lienhypertexte"/>
            <w:rFonts w:asciiTheme="minorHAnsi" w:hAnsiTheme="minorHAnsi" w:cstheme="minorHAnsi"/>
            <w:sz w:val="20"/>
            <w:szCs w:val="20"/>
          </w:rPr>
          <w:t>espace de publication du CI-SIS</w:t>
        </w:r>
      </w:hyperlink>
      <w:r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Pr="00857596">
          <w:rPr>
            <w:rStyle w:val="Lienhypertexte"/>
            <w:rFonts w:asciiTheme="minorHAnsi" w:hAnsiTheme="minorHAnsi" w:cstheme="minorHAnsi"/>
            <w:color w:val="196FAA"/>
            <w:sz w:val="20"/>
            <w:szCs w:val="20"/>
            <w:shd w:val="clear" w:color="auto" w:fill="FFFFFF"/>
          </w:rPr>
          <w:t>ci-sis@esante.gouv.fr</w:t>
        </w:r>
      </w:hyperlink>
      <w:r w:rsidRPr="00857596">
        <w:rPr>
          <w:rFonts w:asciiTheme="minorHAnsi" w:hAnsiTheme="minorHAnsi" w:cstheme="minorHAnsi"/>
          <w:sz w:val="20"/>
          <w:szCs w:val="20"/>
        </w:rPr>
        <w:t xml:space="preserve"> à l’aide du </w:t>
      </w:r>
      <w:hyperlink r:id="rId16" w:history="1">
        <w:r w:rsidRPr="00857596">
          <w:rPr>
            <w:rStyle w:val="Lienhypertexte"/>
            <w:rFonts w:asciiTheme="minorHAnsi" w:hAnsiTheme="minorHAnsi" w:cstheme="minorHAnsi"/>
            <w:sz w:val="20"/>
            <w:szCs w:val="20"/>
          </w:rPr>
          <w:t>formulaire de recueil de commentaires</w:t>
        </w:r>
      </w:hyperlink>
      <w:r w:rsidRPr="00857596">
        <w:rPr>
          <w:rFonts w:asciiTheme="minorHAnsi" w:hAnsiTheme="minorHAnsi" w:cstheme="minorHAnsi"/>
          <w:sz w:val="20"/>
          <w:szCs w:val="20"/>
        </w:rPr>
        <w:t>.</w:t>
      </w:r>
    </w:p>
    <w:p w14:paraId="3B4FA70A" w14:textId="77777777" w:rsidR="00392469" w:rsidRPr="00E814FD" w:rsidRDefault="00392469" w:rsidP="00392469">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79C7F3D6" w14:textId="77777777" w:rsidR="00392469" w:rsidRPr="00857596" w:rsidRDefault="00392469" w:rsidP="00392469">
      <w:pPr>
        <w:pStyle w:val="Titre2"/>
      </w:pPr>
      <w:bookmarkStart w:id="8" w:name="_Toc146291954"/>
      <w:r w:rsidRPr="00857596">
        <w:lastRenderedPageBreak/>
        <w:t>Répertoire FeuilleDeStyle</w:t>
      </w:r>
      <w:bookmarkEnd w:id="8"/>
    </w:p>
    <w:p w14:paraId="06E24458" w14:textId="77777777" w:rsidR="00392469" w:rsidRPr="00857596" w:rsidRDefault="00392469" w:rsidP="00392469">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 xml:space="preserve">Ce répertoire contient la feuille de style </w:t>
      </w:r>
      <w:r w:rsidRPr="00857596">
        <w:rPr>
          <w:rFonts w:asciiTheme="minorHAnsi" w:hAnsiTheme="minorHAnsi" w:cstheme="minorHAnsi"/>
          <w:color w:val="24292F"/>
          <w:sz w:val="20"/>
          <w:szCs w:val="20"/>
          <w:lang w:eastAsia="fr-FR"/>
        </w:rPr>
        <w:t>maintenue par l’ANS</w:t>
      </w:r>
      <w:r w:rsidRPr="00857596">
        <w:rPr>
          <w:rFonts w:asciiTheme="minorHAnsi" w:hAnsiTheme="minorHAnsi" w:cstheme="minorHAnsi"/>
          <w:sz w:val="20"/>
          <w:szCs w:val="20"/>
        </w:rPr>
        <w:t xml:space="preserve"> et </w:t>
      </w:r>
      <w:r w:rsidRPr="00857596">
        <w:rPr>
          <w:rFonts w:asciiTheme="minorHAnsi" w:hAnsiTheme="minorHAnsi" w:cstheme="minorHAnsi"/>
          <w:color w:val="24292F"/>
          <w:sz w:val="20"/>
          <w:szCs w:val="20"/>
          <w:lang w:eastAsia="fr-FR"/>
        </w:rPr>
        <w:t xml:space="preserve">basée sur </w:t>
      </w:r>
      <w:r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31649127" w14:textId="77777777" w:rsidR="00392469" w:rsidRPr="00857596" w:rsidRDefault="00392469" w:rsidP="00392469">
      <w:pPr>
        <w:pStyle w:val="NormalWeb"/>
        <w:shd w:val="clear" w:color="auto" w:fill="FFFFFF"/>
        <w:spacing w:before="0" w:beforeAutospacing="0" w:after="0" w:afterAutospacing="0"/>
        <w:rPr>
          <w:rFonts w:asciiTheme="minorHAnsi" w:hAnsiTheme="minorHAnsi" w:cstheme="minorHAnsi"/>
          <w:color w:val="24292F"/>
          <w:sz w:val="20"/>
          <w:szCs w:val="20"/>
        </w:rPr>
      </w:pPr>
    </w:p>
    <w:p w14:paraId="7A214CF2" w14:textId="77777777" w:rsidR="00392469" w:rsidRPr="00857596" w:rsidRDefault="00392469" w:rsidP="00392469">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6A91E090" w14:textId="77777777" w:rsidR="00392469" w:rsidRPr="00F35A79" w:rsidRDefault="00392469" w:rsidP="0039246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CDA-FO.xsl : </w:t>
      </w:r>
      <w:r w:rsidRPr="00F35A79">
        <w:rPr>
          <w:rFonts w:asciiTheme="minorHAnsi" w:hAnsiTheme="minorHAnsi" w:cstheme="minorHAnsi"/>
          <w:sz w:val="20"/>
          <w:szCs w:val="20"/>
        </w:rPr>
        <w:t>Feuille de style - fichier principal</w:t>
      </w:r>
    </w:p>
    <w:p w14:paraId="7960EFDE" w14:textId="77777777" w:rsidR="00392469" w:rsidRPr="00F35A79" w:rsidRDefault="00392469" w:rsidP="00392469">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16DF05A5" w14:textId="77777777" w:rsidR="00392469" w:rsidRPr="00F35A79" w:rsidRDefault="00392469" w:rsidP="0039246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r w:rsidRPr="00F35A79">
        <w:rPr>
          <w:rFonts w:asciiTheme="minorHAnsi" w:hAnsiTheme="minorHAnsi" w:cstheme="minorHAnsi"/>
          <w:sz w:val="20"/>
          <w:szCs w:val="20"/>
        </w:rPr>
        <w:t>Schema relatif à cda_l10n.xml</w:t>
      </w:r>
    </w:p>
    <w:p w14:paraId="04E8574C" w14:textId="77777777" w:rsidR="00392469" w:rsidRPr="00F35A79" w:rsidRDefault="00392469" w:rsidP="0039246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6069B59B" w14:textId="77777777" w:rsidR="00392469" w:rsidRPr="00AD1F85" w:rsidRDefault="00392469" w:rsidP="0039246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Pr="00857596">
        <w:rPr>
          <w:rFonts w:asciiTheme="minorHAnsi" w:hAnsiTheme="minorHAnsi" w:cstheme="minorHAnsi"/>
          <w:b/>
          <w:bCs/>
          <w:sz w:val="20"/>
          <w:szCs w:val="20"/>
        </w:rPr>
        <w:t xml:space="preserve"> </w:t>
      </w:r>
      <w:r w:rsidRPr="00F35A79">
        <w:rPr>
          <w:rFonts w:asciiTheme="minorHAnsi" w:hAnsiTheme="minorHAnsi" w:cstheme="minorHAnsi"/>
          <w:b/>
          <w:bCs/>
          <w:sz w:val="20"/>
          <w:szCs w:val="20"/>
        </w:rPr>
        <w:t xml:space="preserve">: </w:t>
      </w:r>
      <w:r>
        <w:rPr>
          <w:rFonts w:asciiTheme="minorHAnsi" w:hAnsiTheme="minorHAnsi" w:cstheme="minorHAnsi"/>
          <w:sz w:val="20"/>
          <w:szCs w:val="20"/>
        </w:rPr>
        <w:t>L</w:t>
      </w:r>
      <w:r w:rsidRPr="00F35A79">
        <w:rPr>
          <w:rFonts w:asciiTheme="minorHAnsi" w:hAnsiTheme="minorHAnsi" w:cstheme="minorHAnsi"/>
          <w:sz w:val="20"/>
          <w:szCs w:val="20"/>
        </w:rPr>
        <w:t>iste les attributs possibles pour chaque élément de la partie narrative</w:t>
      </w:r>
    </w:p>
    <w:p w14:paraId="5268E196" w14:textId="77777777" w:rsidR="00392469" w:rsidRDefault="00392469" w:rsidP="0039246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CDAHeaderToXDM</w:t>
      </w:r>
      <w:r>
        <w:rPr>
          <w:rFonts w:asciiTheme="minorHAnsi" w:hAnsiTheme="minorHAnsi" w:cstheme="minorHAnsi"/>
          <w:b/>
          <w:bCs/>
          <w:sz w:val="20"/>
          <w:szCs w:val="20"/>
        </w:rPr>
        <w:t xml:space="preserve"> : </w:t>
      </w:r>
      <w:r w:rsidRPr="00CB34D6">
        <w:rPr>
          <w:rFonts w:asciiTheme="minorHAnsi" w:hAnsiTheme="minorHAnsi" w:cstheme="minorHAnsi"/>
          <w:sz w:val="20"/>
          <w:szCs w:val="20"/>
        </w:rPr>
        <w:t>génère un document xml metatada qui répondent aux exigences du profil XDM.</w:t>
      </w:r>
    </w:p>
    <w:p w14:paraId="1CA30F03" w14:textId="77777777" w:rsidR="00392469" w:rsidRDefault="00392469" w:rsidP="0039246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cda_CRBIO</w:t>
      </w:r>
      <w:r>
        <w:rPr>
          <w:rFonts w:asciiTheme="minorHAnsi" w:hAnsiTheme="minorHAnsi" w:cstheme="minorHAnsi"/>
          <w:b/>
          <w:bCs/>
          <w:sz w:val="20"/>
          <w:szCs w:val="20"/>
        </w:rPr>
        <w:t xml:space="preserve"> : </w:t>
      </w:r>
      <w:r w:rsidRPr="00F35A79">
        <w:rPr>
          <w:rFonts w:asciiTheme="minorHAnsi" w:hAnsiTheme="minorHAnsi" w:cstheme="minorHAnsi"/>
          <w:sz w:val="20"/>
          <w:szCs w:val="20"/>
        </w:rPr>
        <w:t xml:space="preserve">Feuille de style </w:t>
      </w:r>
      <w:r>
        <w:rPr>
          <w:rFonts w:asciiTheme="minorHAnsi" w:hAnsiTheme="minorHAnsi" w:cstheme="minorHAnsi"/>
          <w:sz w:val="20"/>
          <w:szCs w:val="20"/>
        </w:rPr>
        <w:t>– spécifique au compte rendu de biologie</w:t>
      </w:r>
    </w:p>
    <w:p w14:paraId="36839F90" w14:textId="77777777" w:rsidR="00392469" w:rsidRPr="00F35A79" w:rsidRDefault="00392469" w:rsidP="0039246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CDA-ePrescription</w:t>
      </w:r>
      <w:r>
        <w:rPr>
          <w:rFonts w:asciiTheme="minorHAnsi" w:hAnsiTheme="minorHAnsi" w:cstheme="minorHAnsi"/>
          <w:b/>
          <w:bCs/>
          <w:sz w:val="20"/>
          <w:szCs w:val="20"/>
        </w:rPr>
        <w:t xml:space="preserve"> : </w:t>
      </w:r>
      <w:r w:rsidRPr="00F35A79">
        <w:rPr>
          <w:rFonts w:asciiTheme="minorHAnsi" w:hAnsiTheme="minorHAnsi" w:cstheme="minorHAnsi"/>
          <w:sz w:val="20"/>
          <w:szCs w:val="20"/>
        </w:rPr>
        <w:t xml:space="preserve">Feuille de style </w:t>
      </w:r>
      <w:r>
        <w:rPr>
          <w:rFonts w:asciiTheme="minorHAnsi" w:hAnsiTheme="minorHAnsi" w:cstheme="minorHAnsi"/>
          <w:sz w:val="20"/>
          <w:szCs w:val="20"/>
        </w:rPr>
        <w:t>– spécifique à la ePrescription</w:t>
      </w:r>
    </w:p>
    <w:p w14:paraId="728D1700" w14:textId="77777777" w:rsidR="00392469" w:rsidRPr="00857596" w:rsidRDefault="00392469" w:rsidP="00392469">
      <w:pPr>
        <w:spacing w:after="0"/>
        <w:jc w:val="left"/>
        <w:rPr>
          <w:rFonts w:asciiTheme="minorHAnsi" w:hAnsiTheme="minorHAnsi" w:cstheme="minorHAnsi"/>
          <w:sz w:val="20"/>
          <w:szCs w:val="20"/>
        </w:rPr>
      </w:pPr>
    </w:p>
    <w:p w14:paraId="29B843FA" w14:textId="77777777" w:rsidR="00392469" w:rsidRPr="00857596" w:rsidRDefault="00392469" w:rsidP="00392469">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 xml:space="preserve">Licence : </w:t>
      </w:r>
      <w:r w:rsidRPr="00857596">
        <w:rPr>
          <w:rFonts w:asciiTheme="minorHAnsi" w:hAnsiTheme="minorHAnsi" w:cstheme="minorHAnsi"/>
          <w:color w:val="24292F"/>
          <w:sz w:val="20"/>
          <w:szCs w:val="20"/>
        </w:rPr>
        <w:t>Sous licence Apache License, Version 2.0.</w:t>
      </w:r>
    </w:p>
    <w:p w14:paraId="1D1493BB" w14:textId="77777777" w:rsidR="00392469" w:rsidRPr="00857596" w:rsidRDefault="00392469" w:rsidP="00392469">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9743278" w14:textId="77777777" w:rsidR="00392469" w:rsidRPr="00857596" w:rsidRDefault="00392469" w:rsidP="00392469">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39C0EEA6" w14:textId="77777777" w:rsidR="00392469" w:rsidRPr="00857596" w:rsidRDefault="00392469" w:rsidP="00392469">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399033F7" w14:textId="77777777" w:rsidR="00392469" w:rsidRPr="00857596" w:rsidRDefault="00392469" w:rsidP="00392469">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6C266684" w14:textId="77777777" w:rsidR="00392469" w:rsidRPr="00E814FD" w:rsidRDefault="00392469" w:rsidP="00392469">
      <w:pPr>
        <w:spacing w:after="0"/>
        <w:jc w:val="left"/>
        <w:rPr>
          <w:rFonts w:asciiTheme="minorHAnsi" w:hAnsiTheme="minorHAnsi" w:cstheme="minorHAnsi"/>
          <w:b/>
          <w:bCs/>
          <w:sz w:val="18"/>
          <w:szCs w:val="18"/>
        </w:rPr>
      </w:pPr>
    </w:p>
    <w:p w14:paraId="1837C35A" w14:textId="77777777" w:rsidR="00392469" w:rsidRPr="00857596" w:rsidRDefault="00392469" w:rsidP="00392469">
      <w:pPr>
        <w:pStyle w:val="Titre2"/>
      </w:pPr>
      <w:bookmarkStart w:id="9" w:name="_Toc146291955"/>
      <w:r w:rsidRPr="00857596">
        <w:t>Répertoire infrastructure</w:t>
      </w:r>
      <w:bookmarkEnd w:id="9"/>
    </w:p>
    <w:p w14:paraId="2E4E0EAA"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04AC7643" wp14:editId="4F3BC401">
            <wp:extent cx="2228965" cy="463574"/>
            <wp:effectExtent l="0" t="0" r="0" b="0"/>
            <wp:docPr id="22" name="Image 22"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blanc, capture d’écran&#10;&#10;Description générée automatiquement"/>
                    <pic:cNvPicPr/>
                  </pic:nvPicPr>
                  <pic:blipFill>
                    <a:blip r:embed="rId18"/>
                    <a:stretch>
                      <a:fillRect/>
                    </a:stretch>
                  </pic:blipFill>
                  <pic:spPr>
                    <a:xfrm>
                      <a:off x="0" y="0"/>
                      <a:ext cx="2228965" cy="463574"/>
                    </a:xfrm>
                    <a:prstGeom prst="rect">
                      <a:avLst/>
                    </a:prstGeom>
                  </pic:spPr>
                </pic:pic>
              </a:graphicData>
            </a:graphic>
          </wp:inline>
        </w:drawing>
      </w:r>
    </w:p>
    <w:p w14:paraId="039567BA" w14:textId="77777777" w:rsidR="00392469" w:rsidRPr="00E814FD" w:rsidRDefault="00392469" w:rsidP="00392469">
      <w:pPr>
        <w:pStyle w:val="Titre3"/>
      </w:pPr>
      <w:bookmarkStart w:id="10" w:name="_Toc146291956"/>
      <w:bookmarkStart w:id="11" w:name="_Hlk108103085"/>
      <w:r w:rsidRPr="00E814FD">
        <w:t>Répertoire infrastructure\cda</w:t>
      </w:r>
      <w:bookmarkEnd w:id="10"/>
    </w:p>
    <w:bookmarkEnd w:id="11"/>
    <w:p w14:paraId="15B9077D"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le schéma xml </w:t>
      </w:r>
      <w:r w:rsidRPr="00857596">
        <w:rPr>
          <w:rFonts w:asciiTheme="minorHAnsi" w:hAnsiTheme="minorHAnsi" w:cstheme="minorHAnsi"/>
          <w:b/>
          <w:i/>
          <w:sz w:val="20"/>
          <w:szCs w:val="20"/>
        </w:rPr>
        <w:t xml:space="preserve">CDA_extended.xsd </w:t>
      </w:r>
      <w:r w:rsidRPr="00857596">
        <w:rPr>
          <w:rFonts w:asciiTheme="minorHAnsi" w:hAnsiTheme="minorHAnsi" w:cstheme="minorHAnsi"/>
          <w:bCs/>
          <w:sz w:val="20"/>
          <w:szCs w:val="20"/>
        </w:rPr>
        <w:t>produit par l'ANS</w:t>
      </w:r>
      <w:r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 et réalisé à partir :</w:t>
      </w:r>
    </w:p>
    <w:p w14:paraId="766113BC" w14:textId="77777777" w:rsidR="00392469" w:rsidRPr="00857596" w:rsidRDefault="00392469" w:rsidP="00392469">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i/>
          <w:sz w:val="20"/>
          <w:szCs w:val="20"/>
        </w:rPr>
        <w:t>CDA.xsd</w:t>
      </w:r>
      <w:r w:rsidRPr="00857596">
        <w:rPr>
          <w:rFonts w:asciiTheme="minorHAnsi" w:hAnsiTheme="minorHAnsi" w:cstheme="minorHAnsi"/>
          <w:sz w:val="20"/>
          <w:szCs w:val="20"/>
        </w:rPr>
        <w:t xml:space="preserve"> de l’édition normative CDA release 2 de 2005.</w:t>
      </w:r>
    </w:p>
    <w:p w14:paraId="053EFE86" w14:textId="77777777" w:rsidR="00392469" w:rsidRPr="00857596" w:rsidRDefault="00392469" w:rsidP="00392469">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ihelab.xsd</w:t>
      </w:r>
      <w:r w:rsidRPr="00857596">
        <w:rPr>
          <w:rFonts w:asciiTheme="minorHAnsi" w:hAnsiTheme="minorHAnsi" w:cstheme="minorHAnsi"/>
          <w:sz w:val="20"/>
          <w:szCs w:val="20"/>
        </w:rPr>
        <w:t xml:space="preserve"> qui inclue l’extension de la biologie</w:t>
      </w:r>
    </w:p>
    <w:p w14:paraId="5CB70B75" w14:textId="77777777" w:rsidR="00392469" w:rsidRPr="00857596" w:rsidRDefault="00392469" w:rsidP="00392469">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i/>
          <w:sz w:val="20"/>
          <w:szCs w:val="20"/>
        </w:rPr>
        <w:t>SDTC.xsd</w:t>
      </w:r>
      <w:r w:rsidRPr="00857596">
        <w:rPr>
          <w:rFonts w:asciiTheme="minorHAnsi" w:hAnsiTheme="minorHAnsi" w:cstheme="minorHAnsi"/>
          <w:sz w:val="20"/>
          <w:szCs w:val="20"/>
        </w:rPr>
        <w:t xml:space="preserve"> qui inclue l'extension SDTC.</w:t>
      </w:r>
    </w:p>
    <w:p w14:paraId="753F6ADB" w14:textId="77777777" w:rsidR="00392469" w:rsidRPr="00857596" w:rsidRDefault="00392469" w:rsidP="00392469">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1CF34E38" w14:textId="77777777" w:rsidR="00392469" w:rsidRPr="00857596" w:rsidRDefault="00392469" w:rsidP="00392469">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sz w:val="20"/>
          <w:szCs w:val="20"/>
        </w:rPr>
        <w:t>DICOM.xsd</w:t>
      </w:r>
      <w:r w:rsidRPr="00857596">
        <w:rPr>
          <w:rFonts w:asciiTheme="minorHAnsi" w:hAnsiTheme="minorHAnsi" w:cstheme="minorHAnsi"/>
          <w:bCs/>
          <w:sz w:val="20"/>
          <w:szCs w:val="20"/>
        </w:rPr>
        <w:t xml:space="preserve"> in inclue l’extension DICOM</w:t>
      </w:r>
    </w:p>
    <w:p w14:paraId="3D0C7B28"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et des sous schémas appelés par les extensions ci-dessus.</w:t>
      </w:r>
    </w:p>
    <w:p w14:paraId="22DD8BF1" w14:textId="77777777" w:rsidR="00392469" w:rsidRPr="00857596" w:rsidRDefault="00392469" w:rsidP="00392469">
      <w:pPr>
        <w:pStyle w:val="Titre2"/>
      </w:pPr>
      <w:bookmarkStart w:id="12" w:name="_Toc146291957"/>
      <w:r w:rsidRPr="00857596">
        <w:t>Répertoire jeuxDeValeurs</w:t>
      </w:r>
      <w:bookmarkEnd w:id="12"/>
    </w:p>
    <w:p w14:paraId="284E714C"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C878123" wp14:editId="42DB45D0">
            <wp:extent cx="2971953" cy="1054154"/>
            <wp:effectExtent l="0" t="0" r="0" b="0"/>
            <wp:docPr id="21"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10;&#10;Description générée automatiquement"/>
                    <pic:cNvPicPr/>
                  </pic:nvPicPr>
                  <pic:blipFill>
                    <a:blip r:embed="rId19"/>
                    <a:stretch>
                      <a:fillRect/>
                    </a:stretch>
                  </pic:blipFill>
                  <pic:spPr>
                    <a:xfrm>
                      <a:off x="0" y="0"/>
                      <a:ext cx="2971953" cy="1054154"/>
                    </a:xfrm>
                    <a:prstGeom prst="rect">
                      <a:avLst/>
                    </a:prstGeom>
                  </pic:spPr>
                </pic:pic>
              </a:graphicData>
            </a:graphic>
          </wp:inline>
        </w:drawing>
      </w:r>
    </w:p>
    <w:p w14:paraId="645D34CB" w14:textId="77777777" w:rsidR="00392469" w:rsidRPr="00E814FD" w:rsidRDefault="00392469" w:rsidP="00392469">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6BF34D3" w14:textId="77777777" w:rsidR="00392469" w:rsidRDefault="00392469" w:rsidP="00392469">
      <w:pPr>
        <w:rPr>
          <w:rFonts w:asciiTheme="minorHAnsi" w:hAnsiTheme="minorHAnsi" w:cstheme="minorHAnsi"/>
          <w:sz w:val="20"/>
          <w:szCs w:val="20"/>
        </w:rPr>
      </w:pPr>
      <w:r w:rsidRPr="00857596">
        <w:rPr>
          <w:rFonts w:asciiTheme="minorHAnsi" w:hAnsiTheme="minorHAnsi" w:cstheme="minorHAnsi"/>
          <w:sz w:val="20"/>
          <w:szCs w:val="20"/>
        </w:rPr>
        <w:lastRenderedPageBreak/>
        <w:t>Ce répertoire contient les jeux de valeurs exploités par les Volets de contenus du CI-SIS.</w:t>
      </w:r>
    </w:p>
    <w:p w14:paraId="505A5DC4" w14:textId="77777777" w:rsidR="00392469" w:rsidRPr="00E814FD" w:rsidRDefault="00392469" w:rsidP="00392469">
      <w:pPr>
        <w:spacing w:after="0"/>
        <w:jc w:val="left"/>
        <w:rPr>
          <w:rFonts w:asciiTheme="minorHAnsi" w:hAnsiTheme="minorHAnsi" w:cstheme="minorHAnsi"/>
          <w:b/>
          <w:bCs/>
          <w:sz w:val="18"/>
          <w:szCs w:val="18"/>
        </w:rPr>
      </w:pPr>
    </w:p>
    <w:p w14:paraId="35CBFD3F" w14:textId="77777777" w:rsidR="00392469" w:rsidRPr="00857596" w:rsidRDefault="00392469" w:rsidP="00392469">
      <w:pPr>
        <w:pStyle w:val="Titre2"/>
      </w:pPr>
      <w:bookmarkStart w:id="13" w:name="_Toc146291958"/>
      <w:r w:rsidRPr="00857596">
        <w:t>Répertoire schematrons</w:t>
      </w:r>
      <w:bookmarkEnd w:id="13"/>
    </w:p>
    <w:p w14:paraId="6DBF39F1"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2B1DA0F" wp14:editId="7112022B">
            <wp:extent cx="2673487" cy="2248016"/>
            <wp:effectExtent l="0" t="0" r="0" b="0"/>
            <wp:docPr id="9"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10;&#10;Description générée automatiquement"/>
                    <pic:cNvPicPr/>
                  </pic:nvPicPr>
                  <pic:blipFill>
                    <a:blip r:embed="rId20"/>
                    <a:stretch>
                      <a:fillRect/>
                    </a:stretch>
                  </pic:blipFill>
                  <pic:spPr>
                    <a:xfrm>
                      <a:off x="0" y="0"/>
                      <a:ext cx="2673487" cy="2248016"/>
                    </a:xfrm>
                    <a:prstGeom prst="rect">
                      <a:avLst/>
                    </a:prstGeom>
                  </pic:spPr>
                </pic:pic>
              </a:graphicData>
            </a:graphic>
          </wp:inline>
        </w:drawing>
      </w:r>
    </w:p>
    <w:p w14:paraId="5C1ECD82" w14:textId="77777777" w:rsidR="00392469" w:rsidRPr="00857596" w:rsidRDefault="00392469" w:rsidP="00392469">
      <w:pPr>
        <w:rPr>
          <w:rFonts w:asciiTheme="minorHAnsi" w:hAnsiTheme="minorHAnsi" w:cstheme="minorHAnsi"/>
          <w:sz w:val="20"/>
          <w:szCs w:val="20"/>
        </w:rPr>
      </w:pPr>
    </w:p>
    <w:p w14:paraId="24BED0EA"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Ce répertoire contient :</w:t>
      </w:r>
    </w:p>
    <w:p w14:paraId="47616EEF" w14:textId="77777777" w:rsidR="00392469" w:rsidRPr="00857596" w:rsidRDefault="00392469" w:rsidP="00392469">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 xml:space="preserve">Les </w:t>
      </w:r>
      <w:r>
        <w:rPr>
          <w:rFonts w:asciiTheme="minorHAnsi" w:hAnsiTheme="minorHAnsi" w:cstheme="minorHAnsi"/>
          <w:sz w:val="20"/>
          <w:szCs w:val="20"/>
        </w:rPr>
        <w:t>schematron</w:t>
      </w:r>
      <w:r w:rsidRPr="00857596">
        <w:rPr>
          <w:rFonts w:asciiTheme="minorHAnsi" w:hAnsiTheme="minorHAnsi" w:cstheme="minorHAnsi"/>
          <w:sz w:val="20"/>
          <w:szCs w:val="20"/>
        </w:rPr>
        <w:t xml:space="preserve">s de vérification de conformité aux modèles de documents CDA du CI-SIS. Chaque </w:t>
      </w:r>
      <w:r>
        <w:rPr>
          <w:rFonts w:asciiTheme="minorHAnsi" w:hAnsiTheme="minorHAnsi" w:cstheme="minorHAnsi"/>
          <w:sz w:val="20"/>
          <w:szCs w:val="20"/>
        </w:rPr>
        <w:t>schematron</w:t>
      </w:r>
      <w:r w:rsidRPr="00857596">
        <w:rPr>
          <w:rFonts w:asciiTheme="minorHAnsi" w:hAnsiTheme="minorHAnsi" w:cstheme="minorHAnsi"/>
          <w:sz w:val="20"/>
          <w:szCs w:val="20"/>
        </w:rPr>
        <w:t xml:space="preserve"> est présent sous sa forme source </w:t>
      </w:r>
      <w:r w:rsidRPr="00857596">
        <w:rPr>
          <w:rFonts w:asciiTheme="minorHAnsi" w:hAnsiTheme="minorHAnsi" w:cstheme="minorHAnsi"/>
          <w:b/>
          <w:i/>
          <w:sz w:val="20"/>
          <w:szCs w:val="20"/>
        </w:rPr>
        <w:t>unSchematron.sch</w:t>
      </w:r>
      <w:r w:rsidRPr="00857596">
        <w:rPr>
          <w:rFonts w:asciiTheme="minorHAnsi" w:hAnsiTheme="minorHAnsi" w:cstheme="minorHAnsi"/>
          <w:sz w:val="20"/>
          <w:szCs w:val="20"/>
        </w:rPr>
        <w:t xml:space="preserve"> </w:t>
      </w:r>
    </w:p>
    <w:p w14:paraId="7FE99D10" w14:textId="77777777" w:rsidR="00392469" w:rsidRPr="00857596" w:rsidRDefault="00392469" w:rsidP="00392469">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403B71A3"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 xml:space="preserve">Les </w:t>
      </w:r>
      <w:r>
        <w:rPr>
          <w:rFonts w:asciiTheme="minorHAnsi" w:hAnsiTheme="minorHAnsi" w:cstheme="minorHAnsi"/>
          <w:sz w:val="20"/>
          <w:szCs w:val="20"/>
        </w:rPr>
        <w:t>schematron</w:t>
      </w:r>
      <w:r w:rsidRPr="00857596">
        <w:rPr>
          <w:rFonts w:asciiTheme="minorHAnsi" w:hAnsiTheme="minorHAnsi" w:cstheme="minorHAnsi"/>
          <w:sz w:val="20"/>
          <w:szCs w:val="20"/>
        </w:rPr>
        <w:t xml:space="preserve">s contenus dans ce répertoire et ses sous-répertoires sont conformes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et disponible en accès libre</w:t>
      </w:r>
      <w:r w:rsidRPr="00857596">
        <w:rPr>
          <w:rStyle w:val="Appelnotedebasdep"/>
          <w:rFonts w:asciiTheme="minorHAnsi" w:hAnsiTheme="minorHAnsi" w:cstheme="minorHAnsi"/>
          <w:sz w:val="20"/>
          <w:szCs w:val="20"/>
        </w:rPr>
        <w:footnoteReference w:id="1"/>
      </w:r>
      <w:r w:rsidRPr="00857596">
        <w:rPr>
          <w:rFonts w:asciiTheme="minorHAnsi" w:hAnsiTheme="minorHAnsi" w:cstheme="minorHAnsi"/>
          <w:sz w:val="20"/>
          <w:szCs w:val="20"/>
        </w:rPr>
        <w:t>.</w:t>
      </w:r>
    </w:p>
    <w:p w14:paraId="438359C0" w14:textId="77777777" w:rsidR="00392469" w:rsidRPr="00857596" w:rsidRDefault="00392469" w:rsidP="00392469">
      <w:pPr>
        <w:rPr>
          <w:rFonts w:asciiTheme="minorHAnsi" w:hAnsiTheme="minorHAnsi" w:cstheme="minorHAnsi"/>
          <w:sz w:val="20"/>
          <w:szCs w:val="20"/>
        </w:rPr>
      </w:pPr>
    </w:p>
    <w:p w14:paraId="2116E4EE" w14:textId="77777777" w:rsidR="00392469" w:rsidRPr="00E814FD" w:rsidRDefault="00392469" w:rsidP="00392469">
      <w:pPr>
        <w:pStyle w:val="Titre3"/>
      </w:pPr>
      <w:bookmarkStart w:id="14" w:name="_Toc146291959"/>
      <w:r w:rsidRPr="00E814FD">
        <w:t>Répertoire schematrons/abstract</w:t>
      </w:r>
      <w:bookmarkEnd w:id="14"/>
    </w:p>
    <w:p w14:paraId="0659518F" w14:textId="77777777" w:rsidR="00392469" w:rsidRPr="00E814FD" w:rsidRDefault="00392469" w:rsidP="00392469">
      <w:pPr>
        <w:rPr>
          <w:rFonts w:asciiTheme="minorHAnsi" w:hAnsiTheme="minorHAnsi" w:cstheme="minorHAnsi"/>
          <w:sz w:val="18"/>
          <w:szCs w:val="18"/>
        </w:rPr>
      </w:pPr>
      <w:r w:rsidRPr="00267531">
        <w:rPr>
          <w:rFonts w:asciiTheme="minorHAnsi" w:hAnsiTheme="minorHAnsi" w:cstheme="minorHAnsi"/>
          <w:noProof/>
          <w:sz w:val="18"/>
          <w:szCs w:val="18"/>
        </w:rPr>
        <w:drawing>
          <wp:inline distT="0" distB="0" distL="0" distR="0" wp14:anchorId="4A81F9DD" wp14:editId="775B6481">
            <wp:extent cx="2354580" cy="3038632"/>
            <wp:effectExtent l="0" t="0" r="7620" b="9525"/>
            <wp:docPr id="1384214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4625" name="Image 1" descr="Une image contenant texte, capture d’écran, Police, nombre&#10;&#10;Description générée automatiquement"/>
                    <pic:cNvPicPr/>
                  </pic:nvPicPr>
                  <pic:blipFill>
                    <a:blip r:embed="rId22"/>
                    <a:stretch>
                      <a:fillRect/>
                    </a:stretch>
                  </pic:blipFill>
                  <pic:spPr>
                    <a:xfrm>
                      <a:off x="0" y="0"/>
                      <a:ext cx="2355250" cy="3039497"/>
                    </a:xfrm>
                    <a:prstGeom prst="rect">
                      <a:avLst/>
                    </a:prstGeom>
                  </pic:spPr>
                </pic:pic>
              </a:graphicData>
            </a:graphic>
          </wp:inline>
        </w:drawing>
      </w:r>
    </w:p>
    <w:p w14:paraId="2B9A9F49"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lastRenderedPageBreak/>
        <w:t>Ce répertoire contient des sous-</w:t>
      </w:r>
      <w:r>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Pr>
          <w:rFonts w:asciiTheme="minorHAnsi" w:hAnsiTheme="minorHAnsi" w:cstheme="minorHAnsi"/>
          <w:sz w:val="20"/>
          <w:szCs w:val="20"/>
        </w:rPr>
        <w:t>schematron</w:t>
      </w:r>
      <w:r w:rsidRPr="00857596">
        <w:rPr>
          <w:rFonts w:asciiTheme="minorHAnsi" w:hAnsiTheme="minorHAnsi" w:cstheme="minorHAnsi"/>
          <w:sz w:val="20"/>
          <w:szCs w:val="20"/>
        </w:rPr>
        <w:t>.</w:t>
      </w:r>
    </w:p>
    <w:p w14:paraId="65DD802B" w14:textId="77777777" w:rsidR="00392469" w:rsidRPr="00E814FD" w:rsidRDefault="00392469" w:rsidP="00392469">
      <w:pPr>
        <w:spacing w:after="0"/>
        <w:jc w:val="left"/>
        <w:rPr>
          <w:rFonts w:asciiTheme="minorHAnsi" w:hAnsiTheme="minorHAnsi" w:cstheme="minorHAnsi"/>
          <w:b/>
          <w:bCs/>
          <w:i/>
          <w:iCs/>
          <w:sz w:val="18"/>
          <w:szCs w:val="18"/>
        </w:rPr>
      </w:pPr>
    </w:p>
    <w:p w14:paraId="7D8AEADA" w14:textId="77777777" w:rsidR="00392469" w:rsidRPr="00E814FD" w:rsidRDefault="00392469" w:rsidP="00392469">
      <w:pPr>
        <w:pStyle w:val="Titre3"/>
      </w:pPr>
      <w:bookmarkStart w:id="15" w:name="_Toc146291960"/>
      <w:r w:rsidRPr="00E814FD">
        <w:t>Répertoire schematrons/include</w:t>
      </w:r>
      <w:bookmarkEnd w:id="15"/>
    </w:p>
    <w:p w14:paraId="5560A95A" w14:textId="77777777" w:rsidR="00392469" w:rsidRPr="00E814FD" w:rsidRDefault="00392469" w:rsidP="00392469">
      <w:pPr>
        <w:rPr>
          <w:rFonts w:asciiTheme="minorHAnsi" w:hAnsiTheme="minorHAnsi" w:cstheme="minorHAnsi"/>
          <w:sz w:val="18"/>
          <w:szCs w:val="18"/>
        </w:rPr>
      </w:pPr>
      <w:r w:rsidRPr="00976221">
        <w:rPr>
          <w:rFonts w:asciiTheme="minorHAnsi" w:hAnsiTheme="minorHAnsi" w:cstheme="minorHAnsi"/>
          <w:noProof/>
          <w:sz w:val="18"/>
          <w:szCs w:val="18"/>
          <w:lang w:eastAsia="fr-FR" w:bidi="ar-SA"/>
        </w:rPr>
        <w:drawing>
          <wp:inline distT="0" distB="0" distL="0" distR="0" wp14:anchorId="082BA52C" wp14:editId="0D6C49A7">
            <wp:extent cx="1600339" cy="1356478"/>
            <wp:effectExtent l="0" t="0" r="0" b="0"/>
            <wp:docPr id="18570278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7839" name="Image 1" descr="Une image contenant texte, capture d’écran, Police, conception&#10;&#10;Description générée automatiquement"/>
                    <pic:cNvPicPr/>
                  </pic:nvPicPr>
                  <pic:blipFill>
                    <a:blip r:embed="rId23"/>
                    <a:stretch>
                      <a:fillRect/>
                    </a:stretch>
                  </pic:blipFill>
                  <pic:spPr>
                    <a:xfrm>
                      <a:off x="0" y="0"/>
                      <a:ext cx="1600339" cy="1356478"/>
                    </a:xfrm>
                    <a:prstGeom prst="rect">
                      <a:avLst/>
                    </a:prstGeom>
                  </pic:spPr>
                </pic:pic>
              </a:graphicData>
            </a:graphic>
          </wp:inline>
        </w:drawing>
      </w:r>
    </w:p>
    <w:p w14:paraId="784DBAC8" w14:textId="77777777" w:rsidR="00392469" w:rsidRPr="00857596" w:rsidRDefault="00392469" w:rsidP="00392469">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Pr>
          <w:rFonts w:asciiTheme="minorHAnsi" w:hAnsiTheme="minorHAnsi" w:cstheme="minorHAnsi"/>
          <w:sz w:val="20"/>
          <w:szCs w:val="20"/>
        </w:rPr>
        <w:t>schematron</w:t>
      </w:r>
      <w:r w:rsidRPr="00857596">
        <w:rPr>
          <w:rFonts w:asciiTheme="minorHAnsi" w:hAnsiTheme="minorHAnsi" w:cstheme="minorHAnsi"/>
          <w:sz w:val="20"/>
          <w:szCs w:val="20"/>
        </w:rPr>
        <w:t>s classés dans les sous-répertoires présentés ci-dessus.</w:t>
      </w:r>
    </w:p>
    <w:p w14:paraId="590389BC" w14:textId="77777777" w:rsidR="00392469" w:rsidRPr="00593497" w:rsidRDefault="00392469" w:rsidP="00392469">
      <w:pPr>
        <w:pStyle w:val="Titre4"/>
      </w:pPr>
      <w:r w:rsidRPr="00593497">
        <w:t>Répertoire schematrons/include/entrées</w:t>
      </w:r>
    </w:p>
    <w:p w14:paraId="77C7CD88" w14:textId="77777777" w:rsidR="00392469" w:rsidRPr="00593497" w:rsidRDefault="00392469" w:rsidP="00392469">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entrées</w:t>
      </w:r>
    </w:p>
    <w:p w14:paraId="4724CB40" w14:textId="77777777" w:rsidR="00392469" w:rsidRPr="00E814FD" w:rsidRDefault="00392469" w:rsidP="00392469">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0E5235C8" wp14:editId="5AEA2202">
            <wp:extent cx="1940870" cy="1981199"/>
            <wp:effectExtent l="0" t="0" r="2540" b="635"/>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24"/>
                    <a:stretch>
                      <a:fillRect/>
                    </a:stretch>
                  </pic:blipFill>
                  <pic:spPr>
                    <a:xfrm>
                      <a:off x="0" y="0"/>
                      <a:ext cx="1949395" cy="1989901"/>
                    </a:xfrm>
                    <a:prstGeom prst="rect">
                      <a:avLst/>
                    </a:prstGeom>
                  </pic:spPr>
                </pic:pic>
              </a:graphicData>
            </a:graphic>
          </wp:inline>
        </w:drawing>
      </w:r>
    </w:p>
    <w:p w14:paraId="69961F01" w14:textId="77777777" w:rsidR="00392469" w:rsidRDefault="00392469" w:rsidP="00392469">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F305184" w14:textId="77777777" w:rsidR="00392469" w:rsidRPr="00E814FD" w:rsidRDefault="00392469" w:rsidP="00392469">
      <w:pPr>
        <w:jc w:val="left"/>
        <w:rPr>
          <w:rFonts w:asciiTheme="minorHAnsi" w:hAnsiTheme="minorHAnsi" w:cstheme="minorHAnsi"/>
          <w:i/>
          <w:color w:val="808080" w:themeColor="background1" w:themeShade="80"/>
          <w:sz w:val="18"/>
          <w:szCs w:val="18"/>
        </w:rPr>
      </w:pPr>
    </w:p>
    <w:p w14:paraId="3BB3FADD" w14:textId="77777777" w:rsidR="00392469" w:rsidRPr="00E814FD" w:rsidRDefault="00392469" w:rsidP="00392469">
      <w:pPr>
        <w:pStyle w:val="Titre4"/>
      </w:pPr>
      <w:r w:rsidRPr="00E814FD">
        <w:t>Répertoire schematrons/include/jeuxDeValeurs</w:t>
      </w:r>
    </w:p>
    <w:p w14:paraId="02ABB5D3" w14:textId="77777777" w:rsidR="00392469" w:rsidRPr="00593497" w:rsidRDefault="00392469" w:rsidP="00392469">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106B0259" w14:textId="77777777" w:rsidR="00392469" w:rsidRPr="00593497" w:rsidRDefault="00392469" w:rsidP="0039246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7445C7A1" w14:textId="77777777" w:rsidR="00392469" w:rsidRPr="00E814FD" w:rsidRDefault="00392469" w:rsidP="00392469">
      <w:pPr>
        <w:ind w:left="1416"/>
        <w:rPr>
          <w:rFonts w:asciiTheme="minorHAnsi" w:hAnsiTheme="minorHAnsi" w:cstheme="minorHAnsi"/>
          <w:noProof/>
          <w:sz w:val="18"/>
          <w:szCs w:val="18"/>
          <w:lang w:eastAsia="fr-FR" w:bidi="ar-SA"/>
        </w:rPr>
      </w:pPr>
      <w:r w:rsidRPr="00267531">
        <w:rPr>
          <w:rFonts w:asciiTheme="minorHAnsi" w:hAnsiTheme="minorHAnsi" w:cstheme="minorHAnsi"/>
          <w:noProof/>
          <w:sz w:val="18"/>
          <w:szCs w:val="18"/>
          <w:lang w:eastAsia="fr-FR" w:bidi="ar-SA"/>
        </w:rPr>
        <w:lastRenderedPageBreak/>
        <w:drawing>
          <wp:inline distT="0" distB="0" distL="0" distR="0" wp14:anchorId="4A3FBD97" wp14:editId="0A5935FC">
            <wp:extent cx="2545080" cy="3494480"/>
            <wp:effectExtent l="0" t="0" r="7620" b="0"/>
            <wp:docPr id="1610245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33" name="Image 1" descr="Une image contenant texte, capture d’écran, Police&#10;&#10;Description générée automatiquement"/>
                    <pic:cNvPicPr/>
                  </pic:nvPicPr>
                  <pic:blipFill>
                    <a:blip r:embed="rId25"/>
                    <a:stretch>
                      <a:fillRect/>
                    </a:stretch>
                  </pic:blipFill>
                  <pic:spPr>
                    <a:xfrm>
                      <a:off x="0" y="0"/>
                      <a:ext cx="2547774" cy="3498179"/>
                    </a:xfrm>
                    <a:prstGeom prst="rect">
                      <a:avLst/>
                    </a:prstGeom>
                  </pic:spPr>
                </pic:pic>
              </a:graphicData>
            </a:graphic>
          </wp:inline>
        </w:drawing>
      </w:r>
    </w:p>
    <w:p w14:paraId="34085E48" w14:textId="77777777" w:rsidR="00392469" w:rsidRPr="00593497" w:rsidRDefault="00392469" w:rsidP="00392469">
      <w:pPr>
        <w:spacing w:after="0"/>
        <w:jc w:val="left"/>
        <w:rPr>
          <w:rFonts w:asciiTheme="minorHAnsi" w:hAnsiTheme="minorHAnsi" w:cstheme="minorHAnsi"/>
          <w:b/>
          <w:sz w:val="20"/>
          <w:szCs w:val="20"/>
        </w:rPr>
      </w:pPr>
    </w:p>
    <w:p w14:paraId="4015AE1F" w14:textId="77777777" w:rsidR="00392469" w:rsidRPr="00593497" w:rsidRDefault="00392469" w:rsidP="0039246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Un sous-répertoire pour l’en-tête </w:t>
      </w:r>
      <w:r w:rsidRPr="00593497">
        <w:rPr>
          <w:rFonts w:asciiTheme="minorHAnsi" w:hAnsiTheme="minorHAnsi" w:cstheme="minorHAnsi"/>
          <w:sz w:val="20"/>
          <w:szCs w:val="20"/>
        </w:rPr>
        <w:t xml:space="preserve">contenant les </w:t>
      </w:r>
      <w:r>
        <w:rPr>
          <w:rFonts w:asciiTheme="minorHAnsi" w:hAnsiTheme="minorHAnsi" w:cstheme="minorHAnsi"/>
          <w:sz w:val="20"/>
          <w:szCs w:val="20"/>
        </w:rPr>
        <w:t>schematron</w:t>
      </w:r>
      <w:r w:rsidRPr="00593497">
        <w:rPr>
          <w:rFonts w:asciiTheme="minorHAnsi" w:hAnsiTheme="minorHAnsi" w:cstheme="minorHAnsi"/>
          <w:sz w:val="20"/>
          <w:szCs w:val="20"/>
        </w:rPr>
        <w:t xml:space="preserve">s des jeux de valeurs spécifiques à l’en-tête et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(ex DLU-EHPAD-DLU_2022.01) contenant les </w:t>
      </w:r>
      <w:r>
        <w:rPr>
          <w:rFonts w:asciiTheme="minorHAnsi" w:hAnsiTheme="minorHAnsi" w:cstheme="minorHAnsi"/>
          <w:sz w:val="20"/>
          <w:szCs w:val="20"/>
        </w:rPr>
        <w:t>schematron</w:t>
      </w:r>
      <w:r w:rsidRPr="00593497">
        <w:rPr>
          <w:rFonts w:asciiTheme="minorHAnsi" w:hAnsiTheme="minorHAnsi" w:cstheme="minorHAnsi"/>
          <w:sz w:val="20"/>
          <w:szCs w:val="20"/>
        </w:rPr>
        <w:t>s des jeux de valeurs spécifiques à ce volet</w:t>
      </w:r>
    </w:p>
    <w:p w14:paraId="1AC5BD6C" w14:textId="77777777" w:rsidR="00392469" w:rsidRPr="00E814FD" w:rsidRDefault="00392469" w:rsidP="00392469">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1B78ACC9" wp14:editId="63278044">
            <wp:extent cx="2540131" cy="2648086"/>
            <wp:effectExtent l="0" t="0" r="0" b="0"/>
            <wp:docPr id="19"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10;&#10;Description générée automatiquement"/>
                    <pic:cNvPicPr/>
                  </pic:nvPicPr>
                  <pic:blipFill>
                    <a:blip r:embed="rId26"/>
                    <a:stretch>
                      <a:fillRect/>
                    </a:stretch>
                  </pic:blipFill>
                  <pic:spPr>
                    <a:xfrm>
                      <a:off x="0" y="0"/>
                      <a:ext cx="2540131" cy="2648086"/>
                    </a:xfrm>
                    <a:prstGeom prst="rect">
                      <a:avLst/>
                    </a:prstGeom>
                  </pic:spPr>
                </pic:pic>
              </a:graphicData>
            </a:graphic>
          </wp:inline>
        </w:drawing>
      </w:r>
    </w:p>
    <w:p w14:paraId="2F0089C3" w14:textId="77777777" w:rsidR="00392469" w:rsidRPr="00E814FD" w:rsidRDefault="00392469" w:rsidP="00392469">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42B1DA27" w14:textId="77777777" w:rsidR="00392469" w:rsidRDefault="00392469" w:rsidP="00392469">
      <w:pPr>
        <w:rPr>
          <w:rFonts w:asciiTheme="minorHAnsi" w:hAnsiTheme="minorHAnsi" w:cstheme="minorHAnsi"/>
          <w:sz w:val="18"/>
          <w:szCs w:val="18"/>
        </w:rPr>
      </w:pPr>
    </w:p>
    <w:p w14:paraId="3C0ADB9E" w14:textId="77777777" w:rsidR="00392469" w:rsidRDefault="00392469" w:rsidP="00392469">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079800E3" w14:textId="77777777" w:rsidR="00392469" w:rsidRPr="00E814FD" w:rsidRDefault="00392469" w:rsidP="00392469">
      <w:pPr>
        <w:pStyle w:val="Titre4"/>
      </w:pPr>
      <w:r w:rsidRPr="00E814FD">
        <w:lastRenderedPageBreak/>
        <w:t>Répertoire schematrons/include/sections</w:t>
      </w:r>
    </w:p>
    <w:p w14:paraId="6D66B8B0" w14:textId="77777777" w:rsidR="00392469" w:rsidRPr="00593497" w:rsidRDefault="00392469" w:rsidP="00392469">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18C828EF" w14:textId="77777777" w:rsidR="00392469" w:rsidRPr="00E814FD" w:rsidRDefault="00392469" w:rsidP="00392469">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4B16BFC" wp14:editId="7D708CDD">
            <wp:extent cx="2476500" cy="1460500"/>
            <wp:effectExtent l="0" t="0" r="0" b="6350"/>
            <wp:docPr id="18"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10;&#10;Description générée automatiquement"/>
                    <pic:cNvPicPr/>
                  </pic:nvPicPr>
                  <pic:blipFill rotWithShape="1">
                    <a:blip r:embed="rId27"/>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Pr="00E814FD">
        <w:rPr>
          <w:rFonts w:asciiTheme="minorHAnsi" w:hAnsiTheme="minorHAnsi" w:cstheme="minorHAnsi"/>
          <w:sz w:val="18"/>
          <w:szCs w:val="18"/>
        </w:rPr>
        <w:t xml:space="preserve"> </w:t>
      </w:r>
    </w:p>
    <w:p w14:paraId="51D70901" w14:textId="77777777" w:rsidR="00392469" w:rsidRPr="00E814FD" w:rsidRDefault="00392469" w:rsidP="00392469">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41813D56" w14:textId="77777777" w:rsidR="00392469" w:rsidRPr="00E814FD" w:rsidRDefault="00392469" w:rsidP="00392469">
      <w:pPr>
        <w:rPr>
          <w:rFonts w:asciiTheme="minorHAnsi" w:hAnsiTheme="minorHAnsi" w:cstheme="minorHAnsi"/>
          <w:sz w:val="18"/>
          <w:szCs w:val="18"/>
        </w:rPr>
      </w:pPr>
    </w:p>
    <w:p w14:paraId="161ADB25" w14:textId="77777777" w:rsidR="00392469" w:rsidRPr="00E814FD" w:rsidRDefault="00392469" w:rsidP="00392469">
      <w:pPr>
        <w:rPr>
          <w:rFonts w:asciiTheme="minorHAnsi" w:hAnsiTheme="minorHAnsi" w:cstheme="minorHAnsi"/>
          <w:sz w:val="18"/>
          <w:szCs w:val="18"/>
        </w:rPr>
      </w:pPr>
    </w:p>
    <w:p w14:paraId="1F55D82F" w14:textId="77777777" w:rsidR="00392469" w:rsidRPr="00E814FD" w:rsidRDefault="00392469" w:rsidP="00392469">
      <w:pPr>
        <w:pStyle w:val="Titre4"/>
      </w:pPr>
      <w:r w:rsidRPr="00E814FD">
        <w:t>Répertoire schematrons/include/specificationsVolets</w:t>
      </w:r>
    </w:p>
    <w:p w14:paraId="3B535053" w14:textId="77777777" w:rsidR="00392469" w:rsidRPr="00593497" w:rsidRDefault="00392469" w:rsidP="00392469">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063D6469" w14:textId="77777777" w:rsidR="00392469" w:rsidRPr="00E814FD" w:rsidRDefault="00392469" w:rsidP="00392469">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71A41E" wp14:editId="61D8E428">
            <wp:extent cx="2082907" cy="806491"/>
            <wp:effectExtent l="0" t="0" r="0" b="0"/>
            <wp:docPr id="20" name="Image 20"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capture d’écran, blanc&#10;&#10;Description générée automatiquement"/>
                    <pic:cNvPicPr/>
                  </pic:nvPicPr>
                  <pic:blipFill>
                    <a:blip r:embed="rId28"/>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7C41C4F7" w14:textId="77777777" w:rsidR="00392469" w:rsidRPr="00E814FD" w:rsidRDefault="00392469" w:rsidP="00392469">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22E3A1C" w14:textId="77777777" w:rsidR="00392469" w:rsidRPr="00E814FD" w:rsidRDefault="00392469" w:rsidP="00392469">
      <w:pPr>
        <w:ind w:left="1416"/>
        <w:rPr>
          <w:rFonts w:asciiTheme="minorHAnsi" w:hAnsiTheme="minorHAnsi" w:cstheme="minorHAnsi"/>
          <w:b/>
          <w:sz w:val="18"/>
          <w:szCs w:val="18"/>
        </w:rPr>
      </w:pPr>
    </w:p>
    <w:p w14:paraId="4277F9BF" w14:textId="77777777" w:rsidR="00392469" w:rsidRPr="00E814FD" w:rsidRDefault="00392469" w:rsidP="00392469">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B4E95C" w14:textId="77777777" w:rsidR="00392469" w:rsidRPr="00E814FD" w:rsidRDefault="00392469" w:rsidP="00392469">
      <w:pPr>
        <w:pStyle w:val="Titre3"/>
      </w:pPr>
      <w:bookmarkStart w:id="16" w:name="_Toc146291961"/>
      <w:r w:rsidRPr="00E814FD">
        <w:lastRenderedPageBreak/>
        <w:t>Répertoire schematrons/moteur</w:t>
      </w:r>
      <w:bookmarkEnd w:id="16"/>
    </w:p>
    <w:p w14:paraId="2A693827" w14:textId="77777777" w:rsidR="00392469" w:rsidRPr="00593497" w:rsidRDefault="00392469" w:rsidP="00392469">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les contrôles de conformité des documents CDA.</w:t>
      </w:r>
    </w:p>
    <w:p w14:paraId="219BFFD2" w14:textId="77777777" w:rsidR="00392469" w:rsidRPr="00E814FD" w:rsidRDefault="00392469" w:rsidP="00392469">
      <w:pPr>
        <w:pStyle w:val="Titre4"/>
      </w:pPr>
      <w:r w:rsidRPr="00E814FD">
        <w:t>L’outil GUI</w:t>
      </w:r>
    </w:p>
    <w:p w14:paraId="78B1D1FC" w14:textId="77777777" w:rsidR="00392469" w:rsidRPr="00593497" w:rsidRDefault="00392469" w:rsidP="00392469">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8D1A150" w14:textId="77777777" w:rsidR="00392469" w:rsidRPr="00593497" w:rsidRDefault="00392469" w:rsidP="00392469">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 xml:space="preserve">Pour utiliser l’outil GUI, voir §5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7D266222" w14:textId="77777777" w:rsidR="00392469" w:rsidRPr="00593497" w:rsidRDefault="00392469" w:rsidP="00392469">
      <w:pPr>
        <w:rPr>
          <w:rFonts w:asciiTheme="minorHAnsi" w:hAnsiTheme="minorHAnsi" w:cstheme="minorHAnsi"/>
          <w:sz w:val="20"/>
          <w:szCs w:val="20"/>
        </w:rPr>
      </w:pPr>
    </w:p>
    <w:p w14:paraId="448FBE05" w14:textId="77777777" w:rsidR="00392469" w:rsidRPr="00E814FD" w:rsidRDefault="00392469" w:rsidP="00392469">
      <w:pPr>
        <w:pStyle w:val="Titre4"/>
      </w:pPr>
      <w:r w:rsidRPr="00E814FD">
        <w:t>Le script de lancement compilverif.bat</w:t>
      </w:r>
    </w:p>
    <w:p w14:paraId="59798F78"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 :</w:t>
      </w:r>
    </w:p>
    <w:p w14:paraId="2781DDA4" w14:textId="77777777" w:rsidR="00392469" w:rsidRPr="00611BFD" w:rsidRDefault="00392469" w:rsidP="0039246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3C209766" w14:textId="77777777" w:rsidR="00392469" w:rsidRPr="00611BFD" w:rsidRDefault="00392469" w:rsidP="0039246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495CEE15" w14:textId="77777777" w:rsidR="00392469" w:rsidRPr="00611BFD" w:rsidRDefault="00392469" w:rsidP="00392469">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Structuration minimale des documents de santé.</w:t>
      </w:r>
    </w:p>
    <w:p w14:paraId="0D268728" w14:textId="77777777" w:rsidR="00392469" w:rsidRPr="00E814FD" w:rsidRDefault="00392469" w:rsidP="00392469">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1A1BAFBF" w14:textId="77777777" w:rsidR="00392469" w:rsidRPr="00611BFD" w:rsidRDefault="00392469" w:rsidP="00392469">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331FE4A"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supportant l’environnement Java.</w:t>
      </w:r>
    </w:p>
    <w:bookmarkEnd w:id="17"/>
    <w:p w14:paraId="1FF536CD" w14:textId="77777777" w:rsidR="00392469" w:rsidRPr="00E814FD" w:rsidRDefault="00392469" w:rsidP="00392469">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de vérification de la conformité d’un document aux </w:t>
      </w:r>
      <w:r>
        <w:rPr>
          <w:rFonts w:asciiTheme="minorHAnsi" w:hAnsiTheme="minorHAnsi" w:cstheme="minorHAnsi"/>
          <w:sz w:val="18"/>
          <w:szCs w:val="18"/>
        </w:rPr>
        <w:t>schematron</w:t>
      </w:r>
      <w:r w:rsidRPr="00E814FD">
        <w:rPr>
          <w:rFonts w:asciiTheme="minorHAnsi" w:hAnsiTheme="minorHAnsi" w:cstheme="minorHAnsi"/>
          <w:sz w:val="18"/>
          <w:szCs w:val="18"/>
        </w:rPr>
        <w:t>s</w:t>
      </w:r>
    </w:p>
    <w:p w14:paraId="1D4408C1"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vérification de la conformité d’un document aux </w:t>
      </w:r>
      <w:r>
        <w:rPr>
          <w:rFonts w:asciiTheme="minorHAnsi" w:hAnsiTheme="minorHAnsi" w:cstheme="minorHAnsi"/>
          <w:sz w:val="20"/>
          <w:szCs w:val="20"/>
        </w:rPr>
        <w:t>schematron</w:t>
      </w:r>
      <w:r w:rsidRPr="00611BFD">
        <w:rPr>
          <w:rFonts w:asciiTheme="minorHAnsi" w:hAnsiTheme="minorHAnsi" w:cstheme="minorHAnsi"/>
          <w:sz w:val="20"/>
          <w:szCs w:val="20"/>
        </w:rPr>
        <w:t xml:space="preserve">s est le moteur </w:t>
      </w:r>
      <w:r w:rsidRPr="00611BFD">
        <w:rPr>
          <w:rFonts w:asciiTheme="minorHAnsi" w:hAnsiTheme="minorHAnsi" w:cstheme="minorHAnsi"/>
          <w:b/>
          <w:i/>
          <w:sz w:val="20"/>
          <w:szCs w:val="20"/>
        </w:rPr>
        <w:t xml:space="preserve">saxon9he.jar. </w:t>
      </w:r>
      <w:r w:rsidRPr="00611BFD">
        <w:rPr>
          <w:rFonts w:asciiTheme="minorHAnsi" w:hAnsiTheme="minorHAnsi" w:cstheme="minorHAnsi"/>
          <w:sz w:val="20"/>
          <w:szCs w:val="20"/>
        </w:rPr>
        <w:t xml:space="preserve">Ce moteur SAXON version 9.3 de l’édition HE (‘home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 xml:space="preserve">) est téléchargeable gratuitement depuis le site de SAXONICA : </w:t>
      </w:r>
      <w:hyperlink r:id="rId29" w:history="1">
        <w:r w:rsidRPr="00611BFD">
          <w:rPr>
            <w:rStyle w:val="Lienhypertexte"/>
            <w:rFonts w:asciiTheme="minorHAnsi" w:hAnsiTheme="minorHAnsi" w:cstheme="minorHAnsi"/>
            <w:sz w:val="20"/>
            <w:szCs w:val="20"/>
          </w:rPr>
          <w:t>http://www.saxonica.com/welcome/welcome.xml</w:t>
        </w:r>
      </w:hyperlink>
      <w:r w:rsidRPr="00611BFD">
        <w:rPr>
          <w:rStyle w:val="Lienhypertexte"/>
          <w:rFonts w:asciiTheme="minorHAnsi" w:hAnsiTheme="minorHAnsi" w:cstheme="minorHAnsi"/>
          <w:color w:val="auto"/>
          <w:sz w:val="20"/>
          <w:szCs w:val="20"/>
          <w:u w:val="none"/>
        </w:rPr>
        <w:t xml:space="preserve">. </w:t>
      </w:r>
      <w:r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0" w:history="1">
        <w:r w:rsidRPr="00611BFD">
          <w:rPr>
            <w:rStyle w:val="Lienhypertexte"/>
            <w:rFonts w:asciiTheme="minorHAnsi" w:hAnsiTheme="minorHAnsi" w:cstheme="minorHAnsi"/>
            <w:sz w:val="20"/>
            <w:szCs w:val="20"/>
          </w:rPr>
          <w:t>http://www.saxonica.com/license/license.xml</w:t>
        </w:r>
      </w:hyperlink>
      <w:r w:rsidRPr="00611BFD">
        <w:rPr>
          <w:rFonts w:asciiTheme="minorHAnsi" w:hAnsiTheme="minorHAnsi" w:cstheme="minorHAnsi"/>
          <w:sz w:val="20"/>
          <w:szCs w:val="20"/>
        </w:rPr>
        <w:t xml:space="preserve"> et qui renvoient à la licence générique MPL 1.0 détaillée sur la page </w:t>
      </w:r>
      <w:hyperlink r:id="rId31" w:history="1">
        <w:r w:rsidRPr="00611BFD">
          <w:rPr>
            <w:rStyle w:val="Lienhypertexte"/>
            <w:rFonts w:asciiTheme="minorHAnsi" w:hAnsiTheme="minorHAnsi" w:cstheme="minorHAnsi"/>
            <w:sz w:val="20"/>
            <w:szCs w:val="20"/>
          </w:rPr>
          <w:t>http://www.mozilla.org/MPL/MPL-1.0.html</w:t>
        </w:r>
      </w:hyperlink>
      <w:r w:rsidRPr="00611BFD">
        <w:rPr>
          <w:rFonts w:asciiTheme="minorHAnsi" w:hAnsiTheme="minorHAnsi" w:cstheme="minorHAnsi"/>
          <w:sz w:val="20"/>
          <w:szCs w:val="20"/>
        </w:rPr>
        <w:t xml:space="preserve">. </w:t>
      </w:r>
    </w:p>
    <w:p w14:paraId="56108304"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Ce moteur, écrit en Java, est exécutable sur tout OS supportant l’environnement Java, indépendamment du système d’exploitation sous-jacent.</w:t>
      </w:r>
    </w:p>
    <w:p w14:paraId="527F256A" w14:textId="77777777" w:rsidR="00392469" w:rsidRPr="00E814FD" w:rsidRDefault="00392469" w:rsidP="00392469">
      <w:pPr>
        <w:pStyle w:val="Titre5"/>
        <w:rPr>
          <w:rFonts w:asciiTheme="minorHAnsi" w:hAnsiTheme="minorHAnsi" w:cstheme="minorHAnsi"/>
          <w:sz w:val="18"/>
          <w:szCs w:val="18"/>
        </w:rPr>
      </w:pPr>
      <w:r w:rsidRPr="00E814FD">
        <w:rPr>
          <w:rFonts w:asciiTheme="minorHAnsi" w:hAnsiTheme="minorHAnsi" w:cstheme="minorHAnsi"/>
          <w:sz w:val="18"/>
          <w:szCs w:val="18"/>
        </w:rPr>
        <w:t>Les feuilles de transformation xslt2</w:t>
      </w:r>
    </w:p>
    <w:p w14:paraId="72CB4219"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 xml:space="preserve">Ces feuilles de transformation xslt2, listées ci-après, servent à compiler les </w:t>
      </w:r>
      <w:r>
        <w:rPr>
          <w:rFonts w:asciiTheme="minorHAnsi" w:hAnsiTheme="minorHAnsi" w:cstheme="minorHAnsi"/>
          <w:sz w:val="20"/>
          <w:szCs w:val="20"/>
        </w:rPr>
        <w:t>schematron</w:t>
      </w:r>
      <w:r w:rsidRPr="00611BFD">
        <w:rPr>
          <w:rFonts w:asciiTheme="minorHAnsi" w:hAnsiTheme="minorHAnsi" w:cstheme="minorHAnsi"/>
          <w:sz w:val="20"/>
          <w:szCs w:val="20"/>
        </w:rPr>
        <w:t xml:space="preserve">s sous la forme xslt2, suivant l’implémentation de la norme ISO IEC 19757-3 (pour plus d’information voir </w:t>
      </w:r>
      <w:hyperlink r:id="rId32" w:history="1">
        <w:r w:rsidRPr="00611BFD">
          <w:rPr>
            <w:rStyle w:val="Lienhypertexte"/>
            <w:rFonts w:asciiTheme="minorHAnsi" w:hAnsiTheme="minorHAnsi" w:cstheme="minorHAnsi"/>
            <w:sz w:val="20"/>
            <w:szCs w:val="20"/>
          </w:rPr>
          <w:t>http ://schematron.com/</w:t>
        </w:r>
      </w:hyperlink>
      <w:r w:rsidRPr="00611BFD">
        <w:rPr>
          <w:rFonts w:asciiTheme="minorHAnsi" w:hAnsiTheme="minorHAnsi" w:cstheme="minorHAnsi"/>
          <w:sz w:val="20"/>
          <w:szCs w:val="20"/>
        </w:rPr>
        <w:t>) :</w:t>
      </w:r>
    </w:p>
    <w:p w14:paraId="7AB3BD2D" w14:textId="77777777" w:rsidR="00392469" w:rsidRPr="00611BFD" w:rsidRDefault="00392469" w:rsidP="0039246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Pr>
          <w:rFonts w:asciiTheme="minorHAnsi" w:hAnsiTheme="minorHAnsi" w:cstheme="minorHAnsi"/>
          <w:sz w:val="20"/>
          <w:szCs w:val="20"/>
        </w:rPr>
        <w:t>schematron</w:t>
      </w:r>
      <w:r w:rsidRPr="00611BFD">
        <w:rPr>
          <w:rFonts w:asciiTheme="minorHAnsi" w:hAnsiTheme="minorHAnsi" w:cstheme="minorHAnsi"/>
          <w:sz w:val="20"/>
          <w:szCs w:val="20"/>
        </w:rPr>
        <w:t>s ;</w:t>
      </w:r>
    </w:p>
    <w:p w14:paraId="5C6D708A" w14:textId="77777777" w:rsidR="00392469" w:rsidRPr="00611BFD" w:rsidRDefault="00392469" w:rsidP="0039246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 ;</w:t>
      </w:r>
    </w:p>
    <w:p w14:paraId="6D834E73" w14:textId="77777777" w:rsidR="00392469" w:rsidRPr="00611BFD" w:rsidRDefault="00392469" w:rsidP="0039246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 Cette feuille de style a été modifiée par l’ANS, pour adapter les rapports de vérification de conformité au format SVRL ;</w:t>
      </w:r>
    </w:p>
    <w:p w14:paraId="61657654" w14:textId="77777777" w:rsidR="00392469" w:rsidRPr="00611BFD" w:rsidRDefault="00392469" w:rsidP="0039246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0C796BBB"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29269809" w14:textId="77777777" w:rsidR="00392469" w:rsidRPr="00E814FD" w:rsidRDefault="00392469" w:rsidP="00392469">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48A36676" w14:textId="77777777" w:rsidR="00392469" w:rsidRPr="00E814FD" w:rsidRDefault="00392469" w:rsidP="00392469">
      <w:pPr>
        <w:pStyle w:val="Titre3"/>
      </w:pPr>
      <w:bookmarkStart w:id="18" w:name="_Toc146291962"/>
      <w:r w:rsidRPr="00E814FD">
        <w:lastRenderedPageBreak/>
        <w:t>Répertoire schematrons/profils</w:t>
      </w:r>
      <w:bookmarkEnd w:id="18"/>
    </w:p>
    <w:p w14:paraId="3F9EAADD" w14:textId="77777777" w:rsidR="00392469" w:rsidRPr="00E814FD" w:rsidRDefault="00392469" w:rsidP="00392469">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450DACA3" w14:textId="77777777" w:rsidR="00392469" w:rsidRDefault="00392469" w:rsidP="00392469">
      <w:pPr>
        <w:ind w:left="708"/>
        <w:rPr>
          <w:rFonts w:asciiTheme="minorHAnsi" w:hAnsiTheme="minorHAnsi" w:cstheme="minorHAnsi"/>
          <w:sz w:val="18"/>
          <w:szCs w:val="18"/>
        </w:rPr>
      </w:pPr>
      <w:r w:rsidRPr="00976221">
        <w:rPr>
          <w:rFonts w:asciiTheme="minorHAnsi" w:hAnsiTheme="minorHAnsi" w:cstheme="minorHAnsi"/>
          <w:noProof/>
          <w:sz w:val="18"/>
          <w:szCs w:val="18"/>
        </w:rPr>
        <w:drawing>
          <wp:inline distT="0" distB="0" distL="0" distR="0" wp14:anchorId="386399DE" wp14:editId="6012A4CD">
            <wp:extent cx="2339543" cy="1691787"/>
            <wp:effectExtent l="0" t="0" r="3810" b="3810"/>
            <wp:docPr id="3480189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18986" name="Image 1" descr="Une image contenant texte, capture d’écran, Police&#10;&#10;Description générée automatiquement"/>
                    <pic:cNvPicPr/>
                  </pic:nvPicPr>
                  <pic:blipFill>
                    <a:blip r:embed="rId33"/>
                    <a:stretch>
                      <a:fillRect/>
                    </a:stretch>
                  </pic:blipFill>
                  <pic:spPr>
                    <a:xfrm>
                      <a:off x="0" y="0"/>
                      <a:ext cx="2339543" cy="1691787"/>
                    </a:xfrm>
                    <a:prstGeom prst="rect">
                      <a:avLst/>
                    </a:prstGeom>
                  </pic:spPr>
                </pic:pic>
              </a:graphicData>
            </a:graphic>
          </wp:inline>
        </w:drawing>
      </w:r>
    </w:p>
    <w:p w14:paraId="38A4C694" w14:textId="77777777" w:rsidR="00392469" w:rsidRPr="00E814FD" w:rsidRDefault="00392469" w:rsidP="00392469">
      <w:pPr>
        <w:ind w:left="708"/>
        <w:rPr>
          <w:rFonts w:asciiTheme="minorHAnsi" w:hAnsiTheme="minorHAnsi" w:cstheme="minorHAnsi"/>
          <w:sz w:val="18"/>
          <w:szCs w:val="18"/>
        </w:rPr>
      </w:pPr>
    </w:p>
    <w:tbl>
      <w:tblPr>
        <w:tblStyle w:val="Grilledutableau"/>
        <w:tblW w:w="0" w:type="auto"/>
        <w:tblLook w:val="04A0" w:firstRow="1" w:lastRow="0" w:firstColumn="1" w:lastColumn="0" w:noHBand="0" w:noVBand="1"/>
      </w:tblPr>
      <w:tblGrid>
        <w:gridCol w:w="3825"/>
        <w:gridCol w:w="5237"/>
      </w:tblGrid>
      <w:tr w:rsidR="00392469" w:rsidRPr="00E814FD" w14:paraId="3154B468" w14:textId="77777777" w:rsidTr="003401E0">
        <w:tc>
          <w:tcPr>
            <w:tcW w:w="3825" w:type="dxa"/>
            <w:shd w:val="clear" w:color="auto" w:fill="D9D9D9" w:themeFill="background1" w:themeFillShade="D9"/>
            <w:vAlign w:val="center"/>
          </w:tcPr>
          <w:p w14:paraId="2462DBAE" w14:textId="77777777" w:rsidR="00392469" w:rsidRPr="00E814FD" w:rsidRDefault="00392469" w:rsidP="003401E0">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7F9279B9" w14:textId="77777777" w:rsidR="00392469" w:rsidRPr="00E814FD" w:rsidRDefault="00392469" w:rsidP="003401E0">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392469" w:rsidRPr="00E814FD" w14:paraId="17C125C4" w14:textId="77777777" w:rsidTr="003401E0">
        <w:tc>
          <w:tcPr>
            <w:tcW w:w="3825" w:type="dxa"/>
            <w:vAlign w:val="center"/>
          </w:tcPr>
          <w:p w14:paraId="1999B98C"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396FF971"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392469" w:rsidRPr="00976221" w14:paraId="523CAFC3" w14:textId="77777777" w:rsidTr="003401E0">
        <w:tc>
          <w:tcPr>
            <w:tcW w:w="3825" w:type="dxa"/>
            <w:vAlign w:val="center"/>
          </w:tcPr>
          <w:p w14:paraId="67D28F24" w14:textId="77777777" w:rsidR="00392469" w:rsidRPr="00976221" w:rsidRDefault="00392469" w:rsidP="003401E0">
            <w:pPr>
              <w:spacing w:before="120"/>
              <w:rPr>
                <w:rFonts w:asciiTheme="minorHAnsi" w:hAnsiTheme="minorHAnsi" w:cstheme="minorHAnsi"/>
                <w:sz w:val="18"/>
                <w:szCs w:val="18"/>
                <w:lang w:val="en-US"/>
              </w:rPr>
            </w:pPr>
            <w:r w:rsidRPr="00976221">
              <w:rPr>
                <w:rFonts w:asciiTheme="minorHAnsi" w:hAnsiTheme="minorHAnsi" w:cstheme="minorHAnsi"/>
                <w:sz w:val="18"/>
                <w:szCs w:val="18"/>
                <w:lang w:val="en-US"/>
              </w:rPr>
              <w:t>structurationMinimale\ASIP-STRUCT-MIN-S</w:t>
            </w:r>
            <w:r>
              <w:rPr>
                <w:rFonts w:asciiTheme="minorHAnsi" w:hAnsiTheme="minorHAnsi" w:cstheme="minorHAnsi"/>
                <w:sz w:val="18"/>
                <w:szCs w:val="18"/>
                <w:lang w:val="en-US"/>
              </w:rPr>
              <w:t>tructMin.sch</w:t>
            </w:r>
          </w:p>
        </w:tc>
        <w:tc>
          <w:tcPr>
            <w:tcW w:w="5237" w:type="dxa"/>
            <w:vAlign w:val="center"/>
          </w:tcPr>
          <w:p w14:paraId="13CA4819" w14:textId="77777777" w:rsidR="00392469" w:rsidRPr="00976221" w:rsidRDefault="00392469" w:rsidP="003401E0">
            <w:pPr>
              <w:spacing w:before="120"/>
              <w:rPr>
                <w:rFonts w:asciiTheme="minorHAnsi" w:hAnsiTheme="minorHAnsi" w:cstheme="minorHAnsi"/>
                <w:sz w:val="18"/>
                <w:szCs w:val="18"/>
              </w:rPr>
            </w:pPr>
            <w:r w:rsidRPr="00976221">
              <w:rPr>
                <w:rFonts w:asciiTheme="minorHAnsi" w:hAnsiTheme="minorHAnsi" w:cstheme="minorHAnsi"/>
                <w:sz w:val="18"/>
                <w:szCs w:val="18"/>
              </w:rPr>
              <w:t>Spécifications de l’entête</w:t>
            </w:r>
          </w:p>
        </w:tc>
      </w:tr>
      <w:tr w:rsidR="00392469" w:rsidRPr="00E814FD" w14:paraId="0755A1C8" w14:textId="77777777" w:rsidTr="003401E0">
        <w:tc>
          <w:tcPr>
            <w:tcW w:w="3825" w:type="dxa"/>
            <w:vAlign w:val="center"/>
          </w:tcPr>
          <w:p w14:paraId="7D2FAD05"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290D8936"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Spécifications françaises (corps : sections, entrées, JDV ANS)</w:t>
            </w:r>
          </w:p>
        </w:tc>
      </w:tr>
      <w:tr w:rsidR="00392469" w:rsidRPr="00E814FD" w14:paraId="418DBBFF" w14:textId="77777777" w:rsidTr="003401E0">
        <w:tc>
          <w:tcPr>
            <w:tcW w:w="3825" w:type="dxa"/>
            <w:vAlign w:val="center"/>
          </w:tcPr>
          <w:p w14:paraId="7B2C1BDE"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663605E9"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Spécifications françaises (corps : sections, entrées, JDV IHE)</w:t>
            </w:r>
          </w:p>
        </w:tc>
      </w:tr>
      <w:tr w:rsidR="00392469" w:rsidRPr="00E814FD" w14:paraId="5F270F51" w14:textId="77777777" w:rsidTr="003401E0">
        <w:tc>
          <w:tcPr>
            <w:tcW w:w="3825" w:type="dxa"/>
            <w:vAlign w:val="center"/>
          </w:tcPr>
          <w:p w14:paraId="7572053E"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32401309" w14:textId="77777777" w:rsidR="00392469" w:rsidRPr="00E814FD" w:rsidRDefault="00392469" w:rsidP="003401E0">
            <w:pPr>
              <w:spacing w:before="120"/>
              <w:rPr>
                <w:rFonts w:asciiTheme="minorHAnsi" w:hAnsiTheme="minorHAnsi" w:cstheme="minorHAnsi"/>
                <w:sz w:val="18"/>
                <w:szCs w:val="18"/>
              </w:rPr>
            </w:pPr>
            <w:r w:rsidRPr="00E814FD">
              <w:rPr>
                <w:rFonts w:asciiTheme="minorHAnsi" w:hAnsiTheme="minorHAnsi" w:cstheme="minorHAnsi"/>
                <w:sz w:val="18"/>
                <w:szCs w:val="18"/>
              </w:rPr>
              <w:t>Spécifications IHE (corps)</w:t>
            </w:r>
          </w:p>
        </w:tc>
      </w:tr>
    </w:tbl>
    <w:p w14:paraId="78838877" w14:textId="77777777" w:rsidR="00392469" w:rsidRPr="00E814FD" w:rsidRDefault="00392469" w:rsidP="00392469">
      <w:pPr>
        <w:rPr>
          <w:rFonts w:asciiTheme="minorHAnsi" w:hAnsiTheme="minorHAnsi" w:cstheme="minorHAnsi"/>
          <w:sz w:val="18"/>
          <w:szCs w:val="18"/>
        </w:rPr>
      </w:pPr>
    </w:p>
    <w:p w14:paraId="6917289A"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t xml:space="preserve">Le répertoire </w:t>
      </w:r>
      <w:r w:rsidRPr="00E814FD">
        <w:rPr>
          <w:rFonts w:asciiTheme="minorHAnsi" w:hAnsiTheme="minorHAnsi" w:cstheme="minorHAnsi"/>
          <w:b/>
          <w:bCs/>
          <w:sz w:val="18"/>
          <w:szCs w:val="18"/>
        </w:rPr>
        <w:t>schematrons\profils\terminologies\terminologie</w:t>
      </w:r>
      <w:r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392469" w:rsidRPr="00E814FD" w14:paraId="3B84784A" w14:textId="77777777" w:rsidTr="003401E0">
        <w:tc>
          <w:tcPr>
            <w:tcW w:w="2830" w:type="dxa"/>
            <w:shd w:val="clear" w:color="auto" w:fill="D9D9D9" w:themeFill="background1" w:themeFillShade="D9"/>
          </w:tcPr>
          <w:p w14:paraId="387D8106" w14:textId="77777777" w:rsidR="00392469" w:rsidRPr="00E814FD" w:rsidRDefault="00392469" w:rsidP="003401E0">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41CB9E4B" w14:textId="77777777" w:rsidR="00392469" w:rsidRPr="00E814FD" w:rsidRDefault="00392469" w:rsidP="003401E0">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392469" w:rsidRPr="00E814FD" w14:paraId="4F8AD00D" w14:textId="77777777" w:rsidTr="003401E0">
        <w:tc>
          <w:tcPr>
            <w:tcW w:w="2830" w:type="dxa"/>
          </w:tcPr>
          <w:p w14:paraId="64078EF0"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11038826"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392469" w:rsidRPr="00E814FD" w14:paraId="60A31582" w14:textId="77777777" w:rsidTr="003401E0">
        <w:tc>
          <w:tcPr>
            <w:tcW w:w="2830" w:type="dxa"/>
          </w:tcPr>
          <w:p w14:paraId="1B5C700C"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4443305C"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392469" w:rsidRPr="00E814FD" w14:paraId="07935A12" w14:textId="77777777" w:rsidTr="003401E0">
        <w:tc>
          <w:tcPr>
            <w:tcW w:w="2830" w:type="dxa"/>
          </w:tcPr>
          <w:p w14:paraId="6B7CFF21"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35548C33"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392469" w:rsidRPr="00E814FD" w14:paraId="70F02E9F" w14:textId="77777777" w:rsidTr="003401E0">
        <w:tc>
          <w:tcPr>
            <w:tcW w:w="2830" w:type="dxa"/>
          </w:tcPr>
          <w:p w14:paraId="3AF31A57"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B463F1E"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392469" w:rsidRPr="00E814FD" w14:paraId="11291AAE" w14:textId="77777777" w:rsidTr="003401E0">
        <w:tc>
          <w:tcPr>
            <w:tcW w:w="2830" w:type="dxa"/>
          </w:tcPr>
          <w:p w14:paraId="493989F7"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3F6E9A7A"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392469" w:rsidRPr="00E814FD" w14:paraId="6C74EA0A" w14:textId="77777777" w:rsidTr="003401E0">
        <w:tc>
          <w:tcPr>
            <w:tcW w:w="2830" w:type="dxa"/>
          </w:tcPr>
          <w:p w14:paraId="70F14F50"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747CA28D"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392469" w:rsidRPr="00E814FD" w14:paraId="20DAE773" w14:textId="77777777" w:rsidTr="003401E0">
        <w:tc>
          <w:tcPr>
            <w:tcW w:w="2830" w:type="dxa"/>
          </w:tcPr>
          <w:p w14:paraId="5C437459"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2D357C5"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392469" w:rsidRPr="00E814FD" w14:paraId="0F621C56" w14:textId="77777777" w:rsidTr="003401E0">
        <w:trPr>
          <w:trHeight w:val="70"/>
        </w:trPr>
        <w:tc>
          <w:tcPr>
            <w:tcW w:w="2830" w:type="dxa"/>
          </w:tcPr>
          <w:p w14:paraId="08EDFA2D"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2CA34A32" w14:textId="77777777" w:rsidR="00392469" w:rsidRPr="00FC38A3" w:rsidRDefault="00392469" w:rsidP="003401E0">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392469" w:rsidRPr="00E814FD" w14:paraId="21301554" w14:textId="77777777" w:rsidTr="003401E0">
        <w:tc>
          <w:tcPr>
            <w:tcW w:w="2830" w:type="dxa"/>
          </w:tcPr>
          <w:p w14:paraId="41E5BD40"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259A07F5" w14:textId="77777777" w:rsidR="00392469" w:rsidRPr="00FC38A3" w:rsidRDefault="00392469" w:rsidP="003401E0">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392469" w:rsidRPr="00E814FD" w14:paraId="05F7452F" w14:textId="77777777" w:rsidTr="003401E0">
        <w:tc>
          <w:tcPr>
            <w:tcW w:w="2830" w:type="dxa"/>
          </w:tcPr>
          <w:p w14:paraId="4CAEEA64" w14:textId="77777777" w:rsidR="00392469" w:rsidRPr="00E814FD" w:rsidRDefault="00392469" w:rsidP="003401E0">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6D62E4FA" w14:textId="77777777" w:rsidR="00392469" w:rsidRPr="00E814FD" w:rsidRDefault="00392469" w:rsidP="003401E0">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392469" w:rsidRPr="00E814FD" w14:paraId="31965CCB" w14:textId="77777777" w:rsidTr="003401E0">
        <w:tc>
          <w:tcPr>
            <w:tcW w:w="2830" w:type="dxa"/>
          </w:tcPr>
          <w:p w14:paraId="7A25C103"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156A7EFD"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392469" w:rsidRPr="00E814FD" w14:paraId="381FF2C4" w14:textId="77777777" w:rsidTr="003401E0">
        <w:tc>
          <w:tcPr>
            <w:tcW w:w="2830" w:type="dxa"/>
          </w:tcPr>
          <w:p w14:paraId="7072AA04"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79F14639"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392469" w:rsidRPr="00E814FD" w14:paraId="5D22D96A" w14:textId="77777777" w:rsidTr="003401E0">
        <w:tc>
          <w:tcPr>
            <w:tcW w:w="2830" w:type="dxa"/>
          </w:tcPr>
          <w:p w14:paraId="3CB11EFF"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71FEF5A6"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392469" w:rsidRPr="00E814FD" w14:paraId="6843C721" w14:textId="77777777" w:rsidTr="003401E0">
        <w:tc>
          <w:tcPr>
            <w:tcW w:w="2830" w:type="dxa"/>
          </w:tcPr>
          <w:p w14:paraId="1CFB97F1"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7B00C99F"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392469" w:rsidRPr="00E814FD" w14:paraId="25EA4A0F" w14:textId="77777777" w:rsidTr="003401E0">
        <w:tc>
          <w:tcPr>
            <w:tcW w:w="2830" w:type="dxa"/>
          </w:tcPr>
          <w:p w14:paraId="0B3B2C43"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781DAFB2" w14:textId="77777777" w:rsidR="00392469" w:rsidRPr="00E814FD" w:rsidRDefault="00392469" w:rsidP="003401E0">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2827E7CF" w14:textId="77777777" w:rsidR="00392469" w:rsidRPr="00E814FD" w:rsidRDefault="00392469" w:rsidP="00392469">
      <w:pPr>
        <w:spacing w:after="0"/>
        <w:rPr>
          <w:rFonts w:asciiTheme="minorHAnsi" w:hAnsiTheme="minorHAnsi" w:cstheme="minorHAnsi"/>
          <w:sz w:val="18"/>
          <w:szCs w:val="18"/>
        </w:rPr>
      </w:pPr>
    </w:p>
    <w:p w14:paraId="1DF4B92F" w14:textId="77777777" w:rsidR="00392469" w:rsidRDefault="00392469" w:rsidP="00392469">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Pr>
          <w:rFonts w:asciiTheme="minorHAnsi" w:hAnsiTheme="minorHAnsi" w:cstheme="minorHAnsi"/>
          <w:sz w:val="18"/>
          <w:szCs w:val="18"/>
        </w:rPr>
        <w:t>paragraphe 7 Validation sémantique.</w:t>
      </w:r>
    </w:p>
    <w:p w14:paraId="5070F067"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br w:type="page"/>
      </w:r>
    </w:p>
    <w:p w14:paraId="17C37F54" w14:textId="77777777" w:rsidR="00392469" w:rsidRPr="00E814FD" w:rsidRDefault="00392469" w:rsidP="00392469">
      <w:pPr>
        <w:pStyle w:val="Titre3"/>
      </w:pPr>
      <w:bookmarkStart w:id="19" w:name="_Toc146291963"/>
      <w:r w:rsidRPr="00E814FD">
        <w:lastRenderedPageBreak/>
        <w:t>Répertoire schematrons/rapports</w:t>
      </w:r>
      <w:bookmarkEnd w:id="19"/>
    </w:p>
    <w:p w14:paraId="41F8802C"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t>Ce répertoire contient les rapports de vérification de la conformité des documents.</w:t>
      </w:r>
    </w:p>
    <w:p w14:paraId="7559FCD6"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t>La vérification</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du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 :</w:t>
      </w:r>
    </w:p>
    <w:p w14:paraId="18458A51" w14:textId="77777777" w:rsidR="00392469" w:rsidRPr="00E814FD" w:rsidRDefault="00392469" w:rsidP="00392469">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392469" w:rsidRPr="00E814FD" w14:paraId="4790B618" w14:textId="77777777" w:rsidTr="003401E0">
        <w:tc>
          <w:tcPr>
            <w:tcW w:w="3545" w:type="dxa"/>
            <w:shd w:val="clear" w:color="auto" w:fill="D9D9D9" w:themeFill="background1" w:themeFillShade="D9"/>
            <w:vAlign w:val="center"/>
          </w:tcPr>
          <w:p w14:paraId="3ED8008B" w14:textId="77777777" w:rsidR="00392469" w:rsidRPr="00E814FD" w:rsidRDefault="00392469" w:rsidP="003401E0">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7F99BA65" w14:textId="77777777" w:rsidR="00392469" w:rsidRPr="00E814FD" w:rsidRDefault="00392469" w:rsidP="003401E0">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392469" w:rsidRPr="00E814FD" w14:paraId="411E1935" w14:textId="77777777" w:rsidTr="003401E0">
        <w:tc>
          <w:tcPr>
            <w:tcW w:w="3545" w:type="dxa"/>
            <w:vAlign w:val="center"/>
          </w:tcPr>
          <w:p w14:paraId="15A684DF"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304423CC"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CDA_extended.xsd</w:t>
            </w:r>
          </w:p>
        </w:tc>
      </w:tr>
      <w:tr w:rsidR="00392469" w:rsidRPr="00E814FD" w14:paraId="2C9A07FD" w14:textId="77777777" w:rsidTr="003401E0">
        <w:tc>
          <w:tcPr>
            <w:tcW w:w="3545" w:type="dxa"/>
          </w:tcPr>
          <w:p w14:paraId="3AB9E6C3"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8D69EE2"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392469" w:rsidRPr="00E814FD" w14:paraId="4FDF4DE5" w14:textId="77777777" w:rsidTr="003401E0">
        <w:tc>
          <w:tcPr>
            <w:tcW w:w="3545" w:type="dxa"/>
            <w:vAlign w:val="center"/>
          </w:tcPr>
          <w:p w14:paraId="2C313E1E"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7828CA21"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392469" w:rsidRPr="00E814FD" w14:paraId="68EF416A" w14:textId="77777777" w:rsidTr="003401E0">
        <w:tc>
          <w:tcPr>
            <w:tcW w:w="3545" w:type="dxa"/>
            <w:vAlign w:val="center"/>
          </w:tcPr>
          <w:p w14:paraId="44BC3869"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Exemple_verif_IHE_entete.xml</w:t>
            </w:r>
          </w:p>
        </w:tc>
        <w:tc>
          <w:tcPr>
            <w:tcW w:w="6095" w:type="dxa"/>
            <w:vAlign w:val="center"/>
          </w:tcPr>
          <w:p w14:paraId="03CCF568"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392469" w:rsidRPr="00E814FD" w14:paraId="1C1646F7" w14:textId="77777777" w:rsidTr="003401E0">
        <w:tc>
          <w:tcPr>
            <w:tcW w:w="3545" w:type="dxa"/>
            <w:vAlign w:val="center"/>
          </w:tcPr>
          <w:p w14:paraId="3DAD66E9" w14:textId="77777777" w:rsidR="00392469" w:rsidRPr="00E814FD" w:rsidRDefault="00392469" w:rsidP="003401E0">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4051C599"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392469" w:rsidRPr="00E814FD" w14:paraId="48405677" w14:textId="77777777" w:rsidTr="003401E0">
        <w:tc>
          <w:tcPr>
            <w:tcW w:w="3545" w:type="dxa"/>
            <w:vAlign w:val="center"/>
          </w:tcPr>
          <w:p w14:paraId="1DAD370B" w14:textId="77777777" w:rsidR="00392469" w:rsidRPr="00E814FD" w:rsidRDefault="00392469" w:rsidP="003401E0">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Exemple_verif_Modeles_ANS.xml</w:t>
            </w:r>
          </w:p>
        </w:tc>
        <w:tc>
          <w:tcPr>
            <w:tcW w:w="6095" w:type="dxa"/>
            <w:vAlign w:val="center"/>
          </w:tcPr>
          <w:p w14:paraId="19255526"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de l’ANS</w:t>
            </w:r>
          </w:p>
        </w:tc>
      </w:tr>
      <w:tr w:rsidR="00392469" w:rsidRPr="00E814FD" w14:paraId="0C1286CF" w14:textId="77777777" w:rsidTr="003401E0">
        <w:tc>
          <w:tcPr>
            <w:tcW w:w="3545" w:type="dxa"/>
            <w:vAlign w:val="center"/>
          </w:tcPr>
          <w:p w14:paraId="6741EDE4"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67503BC9"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392469" w:rsidRPr="00E814FD" w14:paraId="301E86A4" w14:textId="77777777" w:rsidTr="003401E0">
        <w:tc>
          <w:tcPr>
            <w:tcW w:w="3545" w:type="dxa"/>
            <w:vAlign w:val="center"/>
          </w:tcPr>
          <w:p w14:paraId="3DCA5F2F"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17B25974" w14:textId="77777777" w:rsidR="00392469" w:rsidRPr="00E814FD" w:rsidRDefault="00392469" w:rsidP="003401E0">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E2010B4" w14:textId="77777777" w:rsidR="00392469" w:rsidRPr="00E814FD" w:rsidRDefault="00392469" w:rsidP="00392469">
      <w:pPr>
        <w:rPr>
          <w:rFonts w:asciiTheme="minorHAnsi" w:hAnsiTheme="minorHAnsi" w:cstheme="minorHAnsi"/>
          <w:sz w:val="18"/>
          <w:szCs w:val="18"/>
        </w:rPr>
      </w:pPr>
    </w:p>
    <w:p w14:paraId="4F2D9C09"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Language) partie intégrante de la norme ISO IEC 19757-3. </w:t>
      </w:r>
    </w:p>
    <w:p w14:paraId="23C7EC86" w14:textId="77777777" w:rsidR="00392469" w:rsidRPr="00E814FD" w:rsidRDefault="00392469" w:rsidP="00392469">
      <w:pPr>
        <w:rPr>
          <w:rFonts w:asciiTheme="minorHAnsi" w:hAnsiTheme="minorHAnsi" w:cstheme="minorHAnsi"/>
          <w:sz w:val="18"/>
          <w:szCs w:val="18"/>
        </w:rPr>
      </w:pPr>
    </w:p>
    <w:p w14:paraId="47C98FB2"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br w:type="page"/>
      </w:r>
    </w:p>
    <w:p w14:paraId="1A9A704A" w14:textId="77777777" w:rsidR="00392469" w:rsidRPr="008B5193" w:rsidRDefault="00392469" w:rsidP="00392469">
      <w:pPr>
        <w:pStyle w:val="Titre1"/>
      </w:pPr>
      <w:bookmarkStart w:id="20" w:name="_Toc146291964"/>
      <w:r>
        <w:lastRenderedPageBreak/>
        <w:t>Fonctionnement</w:t>
      </w:r>
      <w:r w:rsidRPr="008B5193">
        <w:t xml:space="preserve"> des </w:t>
      </w:r>
      <w:r>
        <w:t>schematron</w:t>
      </w:r>
      <w:r w:rsidRPr="008B5193">
        <w:t>s</w:t>
      </w:r>
      <w:bookmarkEnd w:id="20"/>
    </w:p>
    <w:p w14:paraId="31D28B72" w14:textId="77777777" w:rsidR="00392469" w:rsidRPr="008B5193" w:rsidRDefault="00392469" w:rsidP="00392469">
      <w:pPr>
        <w:pStyle w:val="Titre2"/>
      </w:pPr>
      <w:bookmarkStart w:id="21" w:name="_Toc146291965"/>
      <w:bookmarkStart w:id="22" w:name="_Toc122352536"/>
      <w:r w:rsidRPr="008B5193">
        <w:t>Convention de nommage</w:t>
      </w:r>
      <w:bookmarkEnd w:id="21"/>
    </w:p>
    <w:p w14:paraId="753C4F9B" w14:textId="77777777" w:rsidR="00392469" w:rsidRPr="00611BFD" w:rsidRDefault="00392469" w:rsidP="00392469">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Pr="00611BFD">
        <w:rPr>
          <w:rFonts w:asciiTheme="minorHAnsi" w:hAnsiTheme="minorHAnsi" w:cstheme="minorHAnsi"/>
          <w:sz w:val="20"/>
          <w:szCs w:val="20"/>
          <w:lang w:eastAsia="fr-FR" w:bidi="ar-SA"/>
        </w:rPr>
        <w:t xml:space="preserve"> faciliter la gestion des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s, la convention de nommage suivante a été définie : </w:t>
      </w:r>
    </w:p>
    <w:p w14:paraId="25C6DA2E" w14:textId="77777777" w:rsidR="00392469" w:rsidRDefault="00392469" w:rsidP="00392469">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58ACEDB4" w14:textId="77777777" w:rsidR="00392469" w:rsidRPr="00611BFD" w:rsidRDefault="00392469" w:rsidP="00392469">
      <w:pPr>
        <w:rPr>
          <w:rFonts w:asciiTheme="minorHAnsi" w:hAnsiTheme="minorHAnsi" w:cstheme="minorHAnsi"/>
          <w:b/>
          <w:bCs/>
          <w:i/>
          <w:sz w:val="20"/>
          <w:szCs w:val="20"/>
        </w:rPr>
      </w:pPr>
    </w:p>
    <w:p w14:paraId="7D27E7CE" w14:textId="77777777" w:rsidR="00392469" w:rsidRPr="00611BFD" w:rsidRDefault="00392469" w:rsidP="00392469">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EF4CCBB" w14:textId="77777777" w:rsidR="00392469" w:rsidRPr="00611BFD" w:rsidRDefault="00392469" w:rsidP="00392469">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105F2EBA" w14:textId="77777777" w:rsidR="00392469" w:rsidRPr="00611BFD" w:rsidRDefault="00392469" w:rsidP="00392469">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2E9054BC" w14:textId="77777777" w:rsidR="00392469" w:rsidRPr="00611BFD" w:rsidRDefault="00392469" w:rsidP="00392469">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720F8EDB" w14:textId="77777777" w:rsidR="00392469" w:rsidRPr="00611BFD" w:rsidRDefault="00392469" w:rsidP="00392469">
      <w:pPr>
        <w:rPr>
          <w:rFonts w:asciiTheme="minorHAnsi" w:hAnsiTheme="minorHAnsi" w:cstheme="minorHAnsi"/>
          <w:sz w:val="20"/>
          <w:szCs w:val="20"/>
          <w:lang w:eastAsia="fr-FR" w:bidi="ar-SA"/>
        </w:rPr>
      </w:pPr>
    </w:p>
    <w:p w14:paraId="59E84A3D" w14:textId="77777777" w:rsidR="00392469" w:rsidRPr="00611BFD" w:rsidRDefault="00392469" w:rsidP="00392469">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3F74E88B" w14:textId="77777777" w:rsidR="00392469" w:rsidRPr="00611BFD" w:rsidRDefault="00392469" w:rsidP="00392469">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0309E2EF" w14:textId="77777777" w:rsidR="00392469" w:rsidRPr="00611BFD" w:rsidRDefault="00392469" w:rsidP="00392469">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2D539469" w14:textId="77777777" w:rsidR="00392469" w:rsidRPr="00611BFD" w:rsidRDefault="00392469" w:rsidP="00392469">
      <w:pPr>
        <w:rPr>
          <w:rFonts w:asciiTheme="minorHAnsi" w:hAnsiTheme="minorHAnsi" w:cstheme="minorHAnsi"/>
          <w:sz w:val="20"/>
          <w:szCs w:val="20"/>
          <w:lang w:eastAsia="fr-FR" w:bidi="ar-SA"/>
        </w:rPr>
      </w:pPr>
    </w:p>
    <w:p w14:paraId="7A7152B7" w14:textId="77777777" w:rsidR="00392469" w:rsidRPr="00611BFD" w:rsidRDefault="00392469" w:rsidP="00392469">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687F2DC4" w14:textId="77777777" w:rsidR="00392469" w:rsidRPr="00611BFD" w:rsidRDefault="00392469" w:rsidP="00392469">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720B98A2" w14:textId="77777777" w:rsidR="00392469" w:rsidRPr="00611BFD" w:rsidRDefault="00392469" w:rsidP="00392469">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41EB764A" w14:textId="77777777" w:rsidR="00392469" w:rsidRPr="00611BFD" w:rsidRDefault="00392469" w:rsidP="00392469">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xml:space="preserve"> : pour les contrôles spécifiques à un modèle de document du CI-SIS français. Les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_fr ni _int.</w:t>
      </w:r>
    </w:p>
    <w:p w14:paraId="0125BD0B" w14:textId="77777777" w:rsidR="00392469" w:rsidRPr="00611BFD" w:rsidRDefault="00392469" w:rsidP="00392469">
      <w:pPr>
        <w:rPr>
          <w:rFonts w:asciiTheme="minorHAnsi" w:hAnsiTheme="minorHAnsi" w:cstheme="minorHAnsi"/>
          <w:sz w:val="20"/>
          <w:szCs w:val="20"/>
          <w:lang w:eastAsia="fr-FR" w:bidi="ar-SA"/>
        </w:rPr>
      </w:pPr>
    </w:p>
    <w:p w14:paraId="1FD1FF67" w14:textId="77777777" w:rsidR="00392469" w:rsidRPr="00611BFD" w:rsidRDefault="00392469" w:rsidP="00392469">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563FD2EE" w14:textId="77777777" w:rsidR="00392469" w:rsidRPr="00611BFD" w:rsidRDefault="00392469" w:rsidP="00392469">
      <w:pPr>
        <w:rPr>
          <w:rFonts w:asciiTheme="minorHAnsi" w:hAnsiTheme="minorHAnsi" w:cstheme="minorHAnsi"/>
          <w:sz w:val="20"/>
          <w:szCs w:val="20"/>
          <w:lang w:eastAsia="fr-FR" w:bidi="ar-SA"/>
        </w:rPr>
      </w:pPr>
    </w:p>
    <w:p w14:paraId="698BE8DC" w14:textId="77777777" w:rsidR="00392469" w:rsidRPr="00611BFD" w:rsidRDefault="00392469" w:rsidP="00392469">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377133C3" w14:textId="77777777" w:rsidR="00392469" w:rsidRPr="00611BFD" w:rsidRDefault="00392469" w:rsidP="00392469">
      <w:pPr>
        <w:pStyle w:val="Paragraphedeliste"/>
        <w:rPr>
          <w:rFonts w:asciiTheme="minorHAnsi" w:hAnsiTheme="minorHAnsi" w:cstheme="minorHAnsi"/>
          <w:sz w:val="20"/>
          <w:szCs w:val="20"/>
          <w:lang w:eastAsia="fr-FR" w:bidi="ar-SA"/>
        </w:rPr>
      </w:pPr>
    </w:p>
    <w:p w14:paraId="0CDB92A4" w14:textId="77777777" w:rsidR="00392469" w:rsidRPr="00611BFD" w:rsidRDefault="00392469" w:rsidP="00392469">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5E95460A" w14:textId="77777777" w:rsidR="00392469" w:rsidRPr="00611BFD" w:rsidRDefault="00392469" w:rsidP="00392469">
      <w:pPr>
        <w:pStyle w:val="Paragraphedeliste"/>
        <w:rPr>
          <w:rFonts w:asciiTheme="minorHAnsi" w:hAnsiTheme="minorHAnsi" w:cstheme="minorHAnsi"/>
          <w:sz w:val="20"/>
          <w:szCs w:val="20"/>
          <w:lang w:eastAsia="fr-FR" w:bidi="ar-SA"/>
        </w:rPr>
      </w:pPr>
    </w:p>
    <w:p w14:paraId="1FACCAC5" w14:textId="77777777" w:rsidR="00392469" w:rsidRPr="00611BFD" w:rsidRDefault="00392469" w:rsidP="00392469">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2EBB8F0" w14:textId="77777777" w:rsidR="00392469" w:rsidRPr="00611BFD" w:rsidRDefault="00392469" w:rsidP="00392469">
      <w:pPr>
        <w:pStyle w:val="Paragraphedeliste"/>
        <w:rPr>
          <w:rFonts w:asciiTheme="minorHAnsi" w:hAnsiTheme="minorHAnsi" w:cstheme="minorHAnsi"/>
          <w:sz w:val="20"/>
          <w:szCs w:val="20"/>
          <w:lang w:eastAsia="fr-FR" w:bidi="ar-SA"/>
        </w:rPr>
      </w:pPr>
    </w:p>
    <w:p w14:paraId="6822B311" w14:textId="77777777" w:rsidR="00392469" w:rsidRPr="00611BFD" w:rsidRDefault="00392469" w:rsidP="00392469">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w:t>
      </w:r>
      <w:r>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163C71E3" w14:textId="77777777" w:rsidR="00392469" w:rsidRPr="00611BFD" w:rsidRDefault="00392469" w:rsidP="00392469">
      <w:pPr>
        <w:pStyle w:val="Paragraphedeliste"/>
        <w:rPr>
          <w:rFonts w:asciiTheme="minorHAnsi" w:hAnsiTheme="minorHAnsi" w:cstheme="minorHAnsi"/>
          <w:sz w:val="20"/>
          <w:szCs w:val="20"/>
          <w:lang w:eastAsia="fr-FR" w:bidi="ar-SA"/>
        </w:rPr>
      </w:pPr>
    </w:p>
    <w:p w14:paraId="27E9DBB8" w14:textId="77777777" w:rsidR="00392469" w:rsidRPr="00611BFD" w:rsidRDefault="00392469" w:rsidP="00392469">
      <w:pPr>
        <w:pStyle w:val="Paragraphedeliste"/>
        <w:rPr>
          <w:rFonts w:asciiTheme="minorHAnsi" w:hAnsiTheme="minorHAnsi" w:cstheme="minorHAnsi"/>
          <w:sz w:val="20"/>
          <w:szCs w:val="20"/>
          <w:lang w:eastAsia="fr-FR" w:bidi="ar-SA"/>
        </w:rPr>
      </w:pPr>
    </w:p>
    <w:p w14:paraId="519EFBE8" w14:textId="77777777" w:rsidR="00392469" w:rsidRPr="00E814FD" w:rsidRDefault="00392469" w:rsidP="00392469">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5B32D9DB" w14:textId="77777777" w:rsidR="00392469" w:rsidRPr="008B5193" w:rsidRDefault="00392469" w:rsidP="00392469">
      <w:pPr>
        <w:pStyle w:val="Titre2"/>
      </w:pPr>
      <w:bookmarkStart w:id="23" w:name="_Toc146291966"/>
      <w:r w:rsidRPr="008B5193">
        <w:lastRenderedPageBreak/>
        <w:t>Fonctionnement</w:t>
      </w:r>
      <w:bookmarkEnd w:id="22"/>
      <w:bookmarkEnd w:id="23"/>
    </w:p>
    <w:p w14:paraId="48DC99F3" w14:textId="77777777" w:rsidR="00392469" w:rsidRPr="00611BFD" w:rsidRDefault="00392469" w:rsidP="00392469">
      <w:pPr>
        <w:pStyle w:val="Titre3"/>
      </w:pPr>
      <w:bookmarkStart w:id="24" w:name="_Toc122352537"/>
      <w:bookmarkStart w:id="25" w:name="_Toc146291967"/>
      <w:r w:rsidRPr="00611BFD">
        <w:rPr>
          <w:rStyle w:val="lev"/>
          <w:b/>
          <w:bCs/>
        </w:rPr>
        <w:t>Fonctionnement général</w:t>
      </w:r>
      <w:bookmarkEnd w:id="24"/>
      <w:bookmarkEnd w:id="25"/>
    </w:p>
    <w:p w14:paraId="520ACEA0"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Pr>
          <w:rFonts w:asciiTheme="minorHAnsi" w:hAnsiTheme="minorHAnsi" w:cstheme="minorHAnsi"/>
          <w:sz w:val="20"/>
          <w:szCs w:val="20"/>
        </w:rPr>
        <w:t>'un</w:t>
      </w:r>
      <w:r w:rsidRPr="00611BFD">
        <w:rPr>
          <w:rFonts w:asciiTheme="minorHAnsi" w:hAnsiTheme="minorHAnsi" w:cstheme="minorHAnsi"/>
          <w:sz w:val="20"/>
          <w:szCs w:val="20"/>
        </w:rPr>
        <w:t xml:space="preserve"> </w:t>
      </w:r>
      <w:r>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03A5B7AE" w14:textId="77777777" w:rsidR="00392469" w:rsidRPr="00611BFD" w:rsidRDefault="00392469" w:rsidP="00392469">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078442BD" w14:textId="77777777" w:rsidR="00392469" w:rsidRPr="00611BFD" w:rsidRDefault="00392469" w:rsidP="00392469">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Pr>
          <w:rFonts w:asciiTheme="minorHAnsi" w:hAnsiTheme="minorHAnsi" w:cstheme="minorHAnsi"/>
          <w:sz w:val="20"/>
          <w:szCs w:val="20"/>
        </w:rPr>
        <w:t>des</w:t>
      </w:r>
      <w:r w:rsidRPr="00611BFD">
        <w:rPr>
          <w:rFonts w:asciiTheme="minorHAnsi" w:hAnsiTheme="minorHAnsi" w:cstheme="minorHAnsi"/>
          <w:sz w:val="20"/>
          <w:szCs w:val="20"/>
        </w:rPr>
        <w:t xml:space="preserve"> </w:t>
      </w:r>
      <w:r>
        <w:rPr>
          <w:rFonts w:asciiTheme="minorHAnsi" w:hAnsiTheme="minorHAnsi" w:cstheme="minorHAnsi"/>
          <w:sz w:val="20"/>
          <w:szCs w:val="20"/>
        </w:rPr>
        <w:t>schematrons</w:t>
      </w:r>
      <w:r w:rsidRPr="00611BFD">
        <w:rPr>
          <w:rFonts w:asciiTheme="minorHAnsi" w:hAnsiTheme="minorHAnsi" w:cstheme="minorHAnsi"/>
          <w:sz w:val="20"/>
          <w:szCs w:val="20"/>
        </w:rPr>
        <w:t xml:space="preserve"> génériques (communs à tous les documents CDA)</w:t>
      </w:r>
    </w:p>
    <w:p w14:paraId="78010CCC" w14:textId="77777777" w:rsidR="00392469" w:rsidRPr="00611BFD" w:rsidRDefault="00392469" w:rsidP="00392469">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Pr="00611BFD">
        <w:rPr>
          <w:rFonts w:asciiTheme="minorHAnsi" w:hAnsiTheme="minorHAnsi" w:cstheme="minorHAnsi"/>
          <w:sz w:val="20"/>
          <w:szCs w:val="20"/>
        </w:rPr>
        <w:t xml:space="preserve"> </w:t>
      </w:r>
      <w:r w:rsidRPr="006D129E">
        <w:rPr>
          <w:rFonts w:asciiTheme="minorHAnsi" w:hAnsiTheme="minorHAnsi" w:cstheme="minorHAnsi"/>
          <w:b/>
          <w:sz w:val="20"/>
          <w:szCs w:val="20"/>
        </w:rPr>
        <w:t>ASIP-STRUCT-MIN-StrucMin</w:t>
      </w:r>
      <w:r w:rsidRPr="00611BFD">
        <w:rPr>
          <w:rFonts w:asciiTheme="minorHAnsi" w:hAnsiTheme="minorHAnsi" w:cstheme="minorHAnsi"/>
          <w:b/>
          <w:sz w:val="20"/>
          <w:szCs w:val="20"/>
        </w:rPr>
        <w:t>.sch</w:t>
      </w:r>
      <w:r w:rsidRPr="00611BFD">
        <w:rPr>
          <w:rFonts w:asciiTheme="minorHAnsi" w:hAnsiTheme="minorHAnsi" w:cstheme="minorHAnsi"/>
          <w:sz w:val="20"/>
          <w:szCs w:val="20"/>
        </w:rPr>
        <w:t xml:space="preserve"> qui vérifie la conformité aux spécifications </w:t>
      </w:r>
      <w:r>
        <w:rPr>
          <w:rFonts w:asciiTheme="minorHAnsi" w:hAnsiTheme="minorHAnsi" w:cstheme="minorHAnsi"/>
          <w:sz w:val="20"/>
          <w:szCs w:val="20"/>
        </w:rPr>
        <w:t xml:space="preserve">françaises et </w:t>
      </w:r>
      <w:r w:rsidRPr="00611BFD">
        <w:rPr>
          <w:rFonts w:asciiTheme="minorHAnsi" w:hAnsiTheme="minorHAnsi" w:cstheme="minorHAnsi"/>
          <w:sz w:val="20"/>
          <w:szCs w:val="20"/>
        </w:rPr>
        <w:t>internationales IHE de l’en-tête</w:t>
      </w:r>
    </w:p>
    <w:p w14:paraId="5B54DA87" w14:textId="77777777" w:rsidR="00392469" w:rsidRPr="00611BFD" w:rsidRDefault="00392469" w:rsidP="00392469">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Pr="00611BFD">
        <w:rPr>
          <w:rFonts w:asciiTheme="minorHAnsi" w:hAnsiTheme="minorHAnsi" w:cstheme="minorHAnsi"/>
          <w:sz w:val="20"/>
          <w:szCs w:val="20"/>
        </w:rPr>
        <w:t xml:space="preserve"> </w:t>
      </w:r>
      <w:r w:rsidRPr="00611BFD">
        <w:rPr>
          <w:rFonts w:asciiTheme="minorHAnsi" w:hAnsiTheme="minorHAnsi" w:cstheme="minorHAnsi"/>
          <w:b/>
          <w:sz w:val="20"/>
          <w:szCs w:val="20"/>
        </w:rPr>
        <w:t>IHE.sch</w:t>
      </w:r>
      <w:r w:rsidRPr="00611BFD">
        <w:rPr>
          <w:rFonts w:asciiTheme="minorHAnsi" w:hAnsiTheme="minorHAnsi" w:cstheme="minorHAnsi"/>
          <w:sz w:val="20"/>
          <w:szCs w:val="20"/>
        </w:rPr>
        <w:t xml:space="preserve"> qui vérifie la conformité aux spécifications internationales IHE du corps (sections, entrées et jeux de valeurs),</w:t>
      </w:r>
    </w:p>
    <w:p w14:paraId="615066F3" w14:textId="77777777" w:rsidR="00392469" w:rsidRPr="00611BFD" w:rsidRDefault="00392469" w:rsidP="00392469">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Pr="00611BFD">
        <w:rPr>
          <w:rFonts w:asciiTheme="minorHAnsi" w:hAnsiTheme="minorHAnsi" w:cstheme="minorHAnsi"/>
          <w:sz w:val="20"/>
          <w:szCs w:val="20"/>
        </w:rPr>
        <w:t xml:space="preserve"> </w:t>
      </w:r>
      <w:r w:rsidRPr="006B6169">
        <w:rPr>
          <w:rFonts w:asciiTheme="minorHAnsi" w:hAnsiTheme="minorHAnsi" w:cstheme="minorHAnsi"/>
          <w:b/>
          <w:sz w:val="20"/>
          <w:szCs w:val="20"/>
        </w:rPr>
        <w:t>CI-SIS_ModelesDeContenusCDA</w:t>
      </w:r>
      <w:r w:rsidRPr="00611BFD">
        <w:rPr>
          <w:rFonts w:asciiTheme="minorHAnsi" w:hAnsiTheme="minorHAnsi" w:cstheme="minorHAnsi"/>
          <w:b/>
          <w:sz w:val="20"/>
          <w:szCs w:val="20"/>
        </w:rPr>
        <w:t>.sch</w:t>
      </w:r>
      <w:r w:rsidRPr="00611BFD">
        <w:rPr>
          <w:rFonts w:asciiTheme="minorHAnsi" w:hAnsiTheme="minorHAnsi" w:cstheme="minorHAnsi"/>
          <w:sz w:val="20"/>
          <w:szCs w:val="20"/>
        </w:rPr>
        <w:t xml:space="preserve"> qui vérifie la conformité aux spécifications françaises du corps (sections, entrées et jeux de valeurs IHE),</w:t>
      </w:r>
    </w:p>
    <w:p w14:paraId="648A666C" w14:textId="77777777" w:rsidR="00392469" w:rsidRDefault="00392469" w:rsidP="00392469">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Pr="00611BFD">
        <w:rPr>
          <w:rFonts w:asciiTheme="minorHAnsi" w:hAnsiTheme="minorHAnsi" w:cstheme="minorHAnsi"/>
          <w:sz w:val="20"/>
          <w:szCs w:val="20"/>
        </w:rPr>
        <w:t xml:space="preserve"> </w:t>
      </w:r>
      <w:r w:rsidRPr="006B6169">
        <w:rPr>
          <w:rFonts w:asciiTheme="minorHAnsi" w:hAnsiTheme="minorHAnsi" w:cstheme="minorHAnsi"/>
          <w:b/>
          <w:sz w:val="20"/>
          <w:szCs w:val="20"/>
        </w:rPr>
        <w:t>CI-SIS_Modeles_ANS</w:t>
      </w:r>
      <w:r w:rsidRPr="00611BFD">
        <w:rPr>
          <w:rFonts w:asciiTheme="minorHAnsi" w:hAnsiTheme="minorHAnsi" w:cstheme="minorHAnsi"/>
          <w:b/>
          <w:sz w:val="20"/>
          <w:szCs w:val="20"/>
        </w:rPr>
        <w:t>.sch</w:t>
      </w:r>
      <w:r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2C881786" w14:textId="77777777" w:rsidR="00392469" w:rsidRPr="00611BFD" w:rsidRDefault="00392469" w:rsidP="00392469">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 xml:space="preserve">Schematron </w:t>
      </w:r>
      <w:r w:rsidRPr="006B6169">
        <w:rPr>
          <w:rFonts w:asciiTheme="minorHAnsi" w:hAnsiTheme="minorHAnsi" w:cstheme="minorHAnsi"/>
          <w:b/>
          <w:bCs/>
          <w:sz w:val="20"/>
          <w:szCs w:val="20"/>
        </w:rPr>
        <w:t>terminologie.sch</w:t>
      </w:r>
      <w:r>
        <w:rPr>
          <w:rFonts w:asciiTheme="minorHAnsi" w:hAnsiTheme="minorHAnsi" w:cstheme="minorHAnsi"/>
          <w:sz w:val="20"/>
          <w:szCs w:val="20"/>
        </w:rPr>
        <w:t xml:space="preserve"> </w:t>
      </w:r>
      <w:r w:rsidRPr="00611BFD">
        <w:rPr>
          <w:rFonts w:asciiTheme="minorHAnsi" w:hAnsiTheme="minorHAnsi" w:cstheme="minorHAnsi"/>
          <w:sz w:val="20"/>
          <w:szCs w:val="20"/>
        </w:rPr>
        <w:t>qui vérifie</w:t>
      </w:r>
      <w:r>
        <w:rPr>
          <w:rFonts w:asciiTheme="minorHAnsi" w:hAnsiTheme="minorHAnsi" w:cstheme="minorHAnsi"/>
          <w:sz w:val="20"/>
          <w:szCs w:val="20"/>
        </w:rPr>
        <w:t xml:space="preserve"> que les données codées existent bien dans la terminologie correspondante,</w:t>
      </w:r>
    </w:p>
    <w:p w14:paraId="7BFB44CB" w14:textId="77777777" w:rsidR="00392469" w:rsidRDefault="00392469" w:rsidP="00392469">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718B2D22" w14:textId="77777777" w:rsidR="00392469" w:rsidRPr="00611BFD" w:rsidRDefault="00392469" w:rsidP="00392469">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xml:space="preserve">: Le schematron </w:t>
      </w:r>
      <w:r w:rsidRPr="00CD1F7D">
        <w:rPr>
          <w:rFonts w:asciiTheme="minorHAnsi" w:hAnsiTheme="minorHAnsi" w:cstheme="minorHAnsi"/>
          <w:sz w:val="20"/>
          <w:szCs w:val="20"/>
        </w:rPr>
        <w:t>"</w:t>
      </w:r>
      <w:r w:rsidRPr="0034612A">
        <w:rPr>
          <w:rFonts w:asciiTheme="minorHAnsi" w:hAnsiTheme="minorHAnsi" w:cstheme="minorHAnsi"/>
          <w:sz w:val="20"/>
          <w:szCs w:val="20"/>
        </w:rPr>
        <w:t>CI-SIS_NomDuDocument.sch</w:t>
      </w:r>
      <w:r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seuls les schematrons génériques sont appliqués</w:t>
      </w:r>
    </w:p>
    <w:p w14:paraId="034F6844" w14:textId="77777777" w:rsidR="00392469" w:rsidRPr="00611BFD" w:rsidRDefault="00392469" w:rsidP="00392469">
      <w:pPr>
        <w:spacing w:after="0"/>
        <w:rPr>
          <w:rFonts w:asciiTheme="minorHAnsi" w:hAnsiTheme="minorHAnsi" w:cstheme="minorHAnsi"/>
          <w:bCs/>
          <w:sz w:val="20"/>
          <w:szCs w:val="20"/>
        </w:rPr>
      </w:pPr>
    </w:p>
    <w:p w14:paraId="185FB65F" w14:textId="77777777" w:rsidR="00392469" w:rsidRPr="00611BFD" w:rsidRDefault="00392469" w:rsidP="00392469">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2AE420CC" w14:textId="77777777" w:rsidR="00392469" w:rsidRPr="00611BFD" w:rsidRDefault="00392469" w:rsidP="00392469">
      <w:pPr>
        <w:rPr>
          <w:rFonts w:asciiTheme="minorHAnsi" w:hAnsiTheme="minorHAnsi" w:cstheme="minorHAnsi"/>
          <w:sz w:val="20"/>
          <w:szCs w:val="20"/>
        </w:rPr>
      </w:pPr>
    </w:p>
    <w:p w14:paraId="0CCB0B21" w14:textId="77777777" w:rsidR="00392469" w:rsidRPr="00611BFD" w:rsidRDefault="00392469" w:rsidP="00392469">
      <w:pPr>
        <w:pStyle w:val="Titre3"/>
      </w:pPr>
      <w:bookmarkStart w:id="27" w:name="_Toc122352538"/>
      <w:bookmarkStart w:id="28" w:name="_Toc146291968"/>
      <w:r w:rsidRPr="00611BFD">
        <w:t xml:space="preserve">L’appel aux </w:t>
      </w:r>
      <w:r>
        <w:t>schematron</w:t>
      </w:r>
      <w:r w:rsidRPr="00611BFD">
        <w:t>s</w:t>
      </w:r>
      <w:bookmarkEnd w:id="27"/>
      <w:bookmarkEnd w:id="28"/>
    </w:p>
    <w:p w14:paraId="64769C5F" w14:textId="77777777" w:rsidR="00392469" w:rsidRPr="00477299" w:rsidRDefault="00392469" w:rsidP="00392469">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9C8DF" w14:textId="77777777" w:rsidR="00392469" w:rsidRPr="00477299" w:rsidRDefault="00392469" w:rsidP="00392469">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507BDD1D" w14:textId="77777777" w:rsidR="00392469" w:rsidRPr="00976221" w:rsidRDefault="00392469" w:rsidP="00392469">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Pr="00976221">
        <w:rPr>
          <w:rFonts w:ascii="Courier New" w:hAnsi="Courier New" w:cs="Courier New"/>
          <w:color w:val="8B26C9"/>
          <w:sz w:val="16"/>
          <w:szCs w:val="16"/>
          <w:highlight w:val="white"/>
          <w:lang w:bidi="ar-SA"/>
        </w:rPr>
        <w:t>&lt;?oxygen SCHSchema="../schematrons/include/structurationMinimale/ASIP-STRUCT-MIN-StrucMin.sch"?&gt;</w:t>
      </w:r>
    </w:p>
    <w:p w14:paraId="3ADE9407" w14:textId="77777777" w:rsidR="00392469" w:rsidRPr="006B6169" w:rsidRDefault="00392469" w:rsidP="00392469">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07E19901" w14:textId="77777777" w:rsidR="00392469" w:rsidRPr="006B6169" w:rsidRDefault="00392469" w:rsidP="00392469">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SCHSchema="schematrons/CI-SIS_VAC-NOTE_2022.01.sch"?&gt;</w:t>
      </w:r>
    </w:p>
    <w:p w14:paraId="74B76146" w14:textId="77777777" w:rsidR="00392469" w:rsidRPr="006B6169" w:rsidRDefault="00392469" w:rsidP="00392469">
      <w:pPr>
        <w:spacing w:before="120"/>
        <w:jc w:val="left"/>
        <w:rPr>
          <w:rFonts w:asciiTheme="minorHAnsi" w:hAnsiTheme="minorHAnsi" w:cstheme="minorHAnsi"/>
          <w:bCs/>
          <w:iCs/>
          <w:sz w:val="20"/>
          <w:szCs w:val="20"/>
        </w:rPr>
      </w:pPr>
    </w:p>
    <w:p w14:paraId="3A1BB730" w14:textId="77777777" w:rsidR="00392469" w:rsidRPr="00477299" w:rsidRDefault="00392469" w:rsidP="00392469">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544F708C" w14:textId="77777777" w:rsidR="00392469" w:rsidRPr="00477299" w:rsidRDefault="00392469" w:rsidP="00392469">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Pr>
          <w:rFonts w:asciiTheme="minorHAnsi" w:hAnsiTheme="minorHAnsi" w:cstheme="minorHAnsi"/>
          <w:sz w:val="20"/>
          <w:szCs w:val="20"/>
        </w:rPr>
        <w:t>schematron</w:t>
      </w:r>
      <w:r w:rsidRPr="00477299">
        <w:rPr>
          <w:rFonts w:asciiTheme="minorHAnsi" w:hAnsiTheme="minorHAnsi" w:cstheme="minorHAnsi"/>
          <w:sz w:val="20"/>
          <w:szCs w:val="20"/>
        </w:rPr>
        <w:t xml:space="preserve"> (format.sch) est compilé (format .xsl) à l’aide de la feuille de style XSLT </w:t>
      </w:r>
      <w:r w:rsidRPr="00477299">
        <w:rPr>
          <w:rFonts w:asciiTheme="minorHAnsi" w:hAnsiTheme="minorHAnsi" w:cstheme="minorHAnsi"/>
          <w:b/>
          <w:sz w:val="20"/>
          <w:szCs w:val="20"/>
        </w:rPr>
        <w:t>cda_asip.xsl.</w:t>
      </w:r>
    </w:p>
    <w:p w14:paraId="069D88F9" w14:textId="77777777" w:rsidR="00392469" w:rsidRPr="00477299" w:rsidRDefault="00392469" w:rsidP="00392469">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649C7153" w14:textId="77777777" w:rsidR="00392469" w:rsidRPr="00C73643" w:rsidRDefault="00392469" w:rsidP="00392469">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60B4782F" w14:textId="77777777" w:rsidR="00392469" w:rsidRPr="00477299" w:rsidRDefault="00392469" w:rsidP="00392469">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067386A8" w14:textId="77777777" w:rsidR="00392469" w:rsidRPr="00477299" w:rsidRDefault="00392469" w:rsidP="00392469">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9019DDF" w14:textId="77777777" w:rsidR="00392469" w:rsidRPr="00E814FD" w:rsidRDefault="00392469" w:rsidP="00392469">
      <w:pPr>
        <w:rPr>
          <w:rStyle w:val="lev"/>
          <w:rFonts w:asciiTheme="minorHAnsi" w:eastAsiaTheme="majorEastAsia" w:hAnsiTheme="minorHAnsi" w:cstheme="minorHAnsi"/>
          <w:bCs w:val="0"/>
          <w:color w:val="365F91" w:themeColor="accent1" w:themeShade="BF"/>
          <w:sz w:val="18"/>
          <w:szCs w:val="18"/>
        </w:rPr>
      </w:pPr>
    </w:p>
    <w:p w14:paraId="6E122862" w14:textId="77777777" w:rsidR="00392469" w:rsidRPr="00611BFD" w:rsidRDefault="00392469" w:rsidP="00392469">
      <w:pPr>
        <w:pStyle w:val="Titre3"/>
        <w:rPr>
          <w:rStyle w:val="lev"/>
          <w:b/>
          <w:bCs/>
        </w:rPr>
      </w:pPr>
      <w:bookmarkStart w:id="29" w:name="_Toc122352539"/>
      <w:bookmarkStart w:id="30" w:name="_Toc146291969"/>
      <w:r w:rsidRPr="00611BFD">
        <w:rPr>
          <w:rStyle w:val="lev"/>
          <w:b/>
          <w:bCs/>
        </w:rPr>
        <w:t xml:space="preserve">Fonctionnement du </w:t>
      </w:r>
      <w:r>
        <w:rPr>
          <w:rStyle w:val="lev"/>
          <w:b/>
          <w:bCs/>
        </w:rPr>
        <w:t>schematron</w:t>
      </w:r>
      <w:r w:rsidRPr="00611BFD">
        <w:rPr>
          <w:rStyle w:val="lev"/>
          <w:b/>
          <w:bCs/>
        </w:rPr>
        <w:t xml:space="preserve"> spécifique à un modèle de document CDA</w:t>
      </w:r>
      <w:bookmarkEnd w:id="29"/>
      <w:bookmarkEnd w:id="30"/>
    </w:p>
    <w:p w14:paraId="49A43688" w14:textId="77777777" w:rsidR="00392469" w:rsidRPr="00E814FD" w:rsidRDefault="00392469" w:rsidP="00392469">
      <w:pPr>
        <w:rPr>
          <w:rFonts w:asciiTheme="minorHAnsi" w:hAnsiTheme="minorHAnsi" w:cstheme="minorHAnsi"/>
          <w:sz w:val="18"/>
          <w:szCs w:val="18"/>
        </w:rPr>
      </w:pPr>
    </w:p>
    <w:p w14:paraId="3BCCCDDB"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sz w:val="18"/>
          <w:szCs w:val="18"/>
        </w:rPr>
        <w:t xml:space="preserve">Le </w:t>
      </w:r>
      <w:r>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Pr>
          <w:rFonts w:asciiTheme="minorHAnsi" w:hAnsiTheme="minorHAnsi" w:cstheme="minorHAnsi"/>
          <w:sz w:val="18"/>
          <w:szCs w:val="18"/>
        </w:rPr>
        <w:t>schematron</w:t>
      </w:r>
      <w:r w:rsidRPr="00E814FD">
        <w:rPr>
          <w:rFonts w:asciiTheme="minorHAnsi" w:hAnsiTheme="minorHAnsi" w:cstheme="minorHAnsi"/>
          <w:sz w:val="18"/>
          <w:szCs w:val="18"/>
        </w:rPr>
        <w:t>s :</w:t>
      </w:r>
    </w:p>
    <w:p w14:paraId="3B022B37" w14:textId="77777777" w:rsidR="00392469" w:rsidRPr="00E814FD" w:rsidRDefault="00392469" w:rsidP="00392469">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5D40C2F5" w14:textId="77777777" w:rsidR="00392469" w:rsidRPr="00E814FD" w:rsidRDefault="00392469" w:rsidP="00392469">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18841303" w14:textId="77777777" w:rsidR="00392469" w:rsidRPr="00E814FD" w:rsidRDefault="00392469" w:rsidP="00392469">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1DDA240C" w14:textId="77777777" w:rsidR="00392469" w:rsidRPr="00E814FD" w:rsidRDefault="00392469" w:rsidP="00392469">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54A59E8D" w14:textId="77777777" w:rsidR="00392469" w:rsidRPr="00E814FD" w:rsidRDefault="00392469" w:rsidP="00392469">
      <w:pPr>
        <w:rPr>
          <w:rFonts w:asciiTheme="minorHAnsi" w:hAnsiTheme="minorHAnsi" w:cstheme="minorHAnsi"/>
          <w:sz w:val="18"/>
          <w:szCs w:val="18"/>
        </w:rPr>
      </w:pPr>
    </w:p>
    <w:p w14:paraId="70C057EB" w14:textId="77777777" w:rsidR="00392469" w:rsidRPr="00E814FD" w:rsidRDefault="00392469" w:rsidP="00392469">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46492D6E" wp14:editId="58B5C5B2">
            <wp:extent cx="3570135" cy="3037173"/>
            <wp:effectExtent l="0" t="0" r="0" b="0"/>
            <wp:docPr id="7" name="Image 7"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igne, capture d’écran, diagramme&#10;&#10;Description générée automatiquement"/>
                    <pic:cNvPicPr/>
                  </pic:nvPicPr>
                  <pic:blipFill>
                    <a:blip r:embed="rId34"/>
                    <a:stretch>
                      <a:fillRect/>
                    </a:stretch>
                  </pic:blipFill>
                  <pic:spPr>
                    <a:xfrm>
                      <a:off x="0" y="0"/>
                      <a:ext cx="3573286" cy="3039854"/>
                    </a:xfrm>
                    <a:prstGeom prst="rect">
                      <a:avLst/>
                    </a:prstGeom>
                  </pic:spPr>
                </pic:pic>
              </a:graphicData>
            </a:graphic>
          </wp:inline>
        </w:drawing>
      </w:r>
    </w:p>
    <w:p w14:paraId="1DF9C444" w14:textId="77777777" w:rsidR="00392469" w:rsidRPr="00477299" w:rsidRDefault="00392469" w:rsidP="00392469">
      <w:pPr>
        <w:rPr>
          <w:rFonts w:asciiTheme="minorHAnsi" w:hAnsiTheme="minorHAnsi" w:cstheme="minorHAnsi"/>
          <w:sz w:val="20"/>
          <w:szCs w:val="20"/>
        </w:rPr>
      </w:pPr>
    </w:p>
    <w:p w14:paraId="11EB1BC7" w14:textId="77777777" w:rsidR="00392469" w:rsidRPr="00477299" w:rsidRDefault="00392469" w:rsidP="00392469">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0395682E" w14:textId="77777777" w:rsidR="00392469" w:rsidRPr="00477299" w:rsidRDefault="00392469" w:rsidP="00392469">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w:t>
      </w:r>
      <w:r>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15CA59BF" w14:textId="77777777" w:rsidR="00392469" w:rsidRPr="00E814FD" w:rsidRDefault="00392469" w:rsidP="00392469">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EE1AE3C" w14:textId="77777777" w:rsidR="00392469" w:rsidRPr="008B5193" w:rsidRDefault="00392469" w:rsidP="00392469">
      <w:pPr>
        <w:pStyle w:val="Titre2"/>
      </w:pPr>
      <w:bookmarkStart w:id="31" w:name="_Toc122352540"/>
      <w:bookmarkStart w:id="32" w:name="_Toc146291970"/>
      <w:r w:rsidRPr="008B5193">
        <w:lastRenderedPageBreak/>
        <w:t xml:space="preserve">Structure d'un </w:t>
      </w:r>
      <w:r>
        <w:t>schematron</w:t>
      </w:r>
      <w:r w:rsidRPr="008B5193">
        <w:t xml:space="preserve"> spécifique à un modèle de document CDA</w:t>
      </w:r>
      <w:bookmarkEnd w:id="31"/>
      <w:bookmarkEnd w:id="32"/>
    </w:p>
    <w:p w14:paraId="02E5EFF8" w14:textId="77777777" w:rsidR="00392469" w:rsidRPr="00E814FD" w:rsidRDefault="00392469" w:rsidP="00392469">
      <w:pPr>
        <w:jc w:val="left"/>
        <w:rPr>
          <w:rFonts w:asciiTheme="minorHAnsi" w:hAnsiTheme="minorHAnsi" w:cstheme="minorHAnsi"/>
          <w:sz w:val="18"/>
          <w:szCs w:val="18"/>
        </w:rPr>
      </w:pPr>
    </w:p>
    <w:p w14:paraId="4A33AB19" w14:textId="77777777" w:rsidR="00392469" w:rsidRPr="008B5193" w:rsidRDefault="00392469" w:rsidP="00392469">
      <w:pPr>
        <w:pStyle w:val="Titre3"/>
      </w:pPr>
      <w:bookmarkStart w:id="33" w:name="_Toc122352541"/>
      <w:bookmarkStart w:id="34" w:name="_Toc146291971"/>
      <w:r w:rsidRPr="008B5193">
        <w:t>Structure générale</w:t>
      </w:r>
      <w:bookmarkEnd w:id="33"/>
      <w:bookmarkEnd w:id="34"/>
    </w:p>
    <w:p w14:paraId="3B37CC28"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669FDE7D" w14:textId="77777777" w:rsidR="00392469" w:rsidRPr="00477299" w:rsidRDefault="00392469" w:rsidP="00392469">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E2757F3" w14:textId="77777777" w:rsidR="00392469" w:rsidRPr="00477299" w:rsidRDefault="00392469" w:rsidP="00392469">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6665C663" w14:textId="77777777" w:rsidR="00392469" w:rsidRPr="00477299" w:rsidRDefault="00392469" w:rsidP="00392469">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w:t>
      </w:r>
      <w:r>
        <w:rPr>
          <w:rFonts w:asciiTheme="minorHAnsi" w:hAnsiTheme="minorHAnsi" w:cstheme="minorHAnsi"/>
          <w:sz w:val="20"/>
          <w:szCs w:val="20"/>
        </w:rPr>
        <w:t>schematron</w:t>
      </w:r>
      <w:r w:rsidRPr="00477299">
        <w:rPr>
          <w:rFonts w:asciiTheme="minorHAnsi" w:hAnsiTheme="minorHAnsi" w:cstheme="minorHAnsi"/>
          <w:sz w:val="20"/>
          <w:szCs w:val="20"/>
        </w:rPr>
        <w:t>s)</w:t>
      </w:r>
    </w:p>
    <w:p w14:paraId="6978BE3F" w14:textId="77777777" w:rsidR="00392469" w:rsidRPr="00477299" w:rsidRDefault="00392469" w:rsidP="00392469">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58276182" w14:textId="77777777" w:rsidR="00392469" w:rsidRPr="00477299" w:rsidRDefault="00392469" w:rsidP="00392469">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79D4A445" w14:textId="77777777" w:rsidR="00392469" w:rsidRPr="00477299" w:rsidRDefault="00392469" w:rsidP="00392469">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6DAEE86B" w14:textId="77777777" w:rsidR="00392469" w:rsidRPr="00477299" w:rsidRDefault="00392469" w:rsidP="00392469">
      <w:pPr>
        <w:jc w:val="left"/>
        <w:rPr>
          <w:rFonts w:asciiTheme="minorHAnsi" w:hAnsiTheme="minorHAnsi" w:cstheme="minorHAnsi"/>
          <w:sz w:val="20"/>
          <w:szCs w:val="20"/>
        </w:rPr>
      </w:pPr>
    </w:p>
    <w:p w14:paraId="6A174CBA" w14:textId="77777777" w:rsidR="00392469" w:rsidRPr="00E814FD" w:rsidRDefault="00392469" w:rsidP="00392469">
      <w:pPr>
        <w:pStyle w:val="Titre3"/>
      </w:pPr>
      <w:bookmarkStart w:id="35" w:name="_Toc122352542"/>
      <w:bookmarkStart w:id="36" w:name="_Toc146291972"/>
      <w:r w:rsidRPr="00E814FD">
        <w:t>title</w:t>
      </w:r>
      <w:bookmarkEnd w:id="35"/>
      <w:bookmarkEnd w:id="36"/>
    </w:p>
    <w:p w14:paraId="1AE75F27" w14:textId="77777777" w:rsidR="00392469" w:rsidRPr="00477299" w:rsidRDefault="00392469" w:rsidP="00392469">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393A1E01" w14:textId="77777777" w:rsidR="00392469" w:rsidRPr="00477299" w:rsidRDefault="00392469" w:rsidP="00392469">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059DE71B"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Pr="004774C0">
        <w:rPr>
          <w:rFonts w:asciiTheme="minorHAnsi" w:hAnsiTheme="minorHAnsi" w:cstheme="minorHAnsi"/>
          <w:color w:val="000000"/>
          <w:sz w:val="20"/>
          <w:szCs w:val="20"/>
        </w:rPr>
        <w:t xml:space="preserve">Vérification de la conformité au modèle </w:t>
      </w:r>
      <w:r>
        <w:rPr>
          <w:rFonts w:asciiTheme="minorHAnsi" w:hAnsiTheme="minorHAnsi" w:cstheme="minorHAnsi"/>
          <w:color w:val="000000"/>
          <w:sz w:val="20"/>
          <w:szCs w:val="20"/>
        </w:rPr>
        <w:t>VAC-NOTE_</w:t>
      </w:r>
      <w:r w:rsidRPr="004774C0">
        <w:rPr>
          <w:rFonts w:asciiTheme="minorHAnsi" w:hAnsiTheme="minorHAnsi" w:cstheme="minorHAnsi"/>
          <w:color w:val="000000"/>
          <w:sz w:val="20"/>
          <w:szCs w:val="20"/>
        </w:rPr>
        <w:t>2022.01</w:t>
      </w:r>
      <w:r>
        <w:rPr>
          <w:rFonts w:asciiTheme="minorHAnsi" w:hAnsiTheme="minorHAnsi" w:cstheme="minorHAnsi"/>
          <w:color w:val="000000"/>
          <w:sz w:val="20"/>
          <w:szCs w:val="20"/>
        </w:rPr>
        <w:t xml:space="preserve"> </w:t>
      </w:r>
      <w:r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15B7A903" w14:textId="77777777" w:rsidR="00392469" w:rsidRPr="00477299" w:rsidRDefault="00392469" w:rsidP="00392469">
      <w:pPr>
        <w:jc w:val="left"/>
        <w:rPr>
          <w:rFonts w:asciiTheme="minorHAnsi" w:hAnsiTheme="minorHAnsi" w:cstheme="minorHAnsi"/>
          <w:sz w:val="20"/>
          <w:szCs w:val="20"/>
        </w:rPr>
      </w:pPr>
    </w:p>
    <w:p w14:paraId="41DBA664" w14:textId="77777777" w:rsidR="00392469" w:rsidRPr="00E814FD" w:rsidRDefault="00392469" w:rsidP="00392469">
      <w:pPr>
        <w:pStyle w:val="Titre3"/>
      </w:pPr>
      <w:bookmarkStart w:id="37" w:name="_Toc122352543"/>
      <w:bookmarkStart w:id="38" w:name="_Toc146291973"/>
      <w:r w:rsidRPr="00E814FD">
        <w:t>namespace</w:t>
      </w:r>
      <w:bookmarkEnd w:id="37"/>
      <w:bookmarkEnd w:id="38"/>
    </w:p>
    <w:p w14:paraId="228B1D0D" w14:textId="77777777" w:rsidR="00392469" w:rsidRPr="00477299" w:rsidRDefault="00392469" w:rsidP="00392469">
      <w:pPr>
        <w:pStyle w:val="Paragraphedeliste"/>
        <w:spacing w:after="0"/>
        <w:ind w:left="0"/>
        <w:jc w:val="left"/>
        <w:rPr>
          <w:rFonts w:asciiTheme="minorHAnsi" w:hAnsiTheme="minorHAnsi" w:cstheme="minorHAnsi"/>
          <w:b/>
          <w:bCs/>
          <w:sz w:val="20"/>
          <w:szCs w:val="20"/>
          <w:highlight w:val="white"/>
        </w:rPr>
      </w:pPr>
    </w:p>
    <w:p w14:paraId="4DE64394" w14:textId="77777777" w:rsidR="00392469" w:rsidRPr="00477299" w:rsidRDefault="00392469" w:rsidP="00392469">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15BB6607"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5145C52D" w14:textId="77777777" w:rsidR="00392469" w:rsidRPr="00477299" w:rsidRDefault="00392469" w:rsidP="00392469">
      <w:pPr>
        <w:spacing w:after="0"/>
        <w:jc w:val="left"/>
        <w:rPr>
          <w:rFonts w:asciiTheme="minorHAnsi" w:hAnsiTheme="minorHAnsi" w:cstheme="minorHAnsi"/>
          <w:sz w:val="20"/>
          <w:szCs w:val="20"/>
        </w:rPr>
      </w:pPr>
    </w:p>
    <w:p w14:paraId="7CAA36BF" w14:textId="77777777" w:rsidR="00392469" w:rsidRPr="00477299" w:rsidRDefault="00392469" w:rsidP="00392469">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Pr>
          <w:rFonts w:asciiTheme="minorHAnsi" w:hAnsiTheme="minorHAnsi" w:cstheme="minorHAnsi"/>
          <w:sz w:val="20"/>
          <w:szCs w:val="20"/>
        </w:rPr>
        <w:t>"</w:t>
      </w:r>
      <w:r w:rsidRPr="00477299">
        <w:rPr>
          <w:rFonts w:asciiTheme="minorHAnsi" w:hAnsiTheme="minorHAnsi" w:cstheme="minorHAnsi"/>
          <w:sz w:val="20"/>
          <w:szCs w:val="20"/>
        </w:rPr>
        <w:t>namespace</w:t>
      </w:r>
      <w:r>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290330B4" w14:textId="77777777" w:rsidR="00392469" w:rsidRPr="00477299" w:rsidRDefault="00392469" w:rsidP="00392469">
      <w:pPr>
        <w:jc w:val="left"/>
        <w:rPr>
          <w:rFonts w:asciiTheme="minorHAnsi" w:hAnsiTheme="minorHAnsi" w:cstheme="minorHAnsi"/>
          <w:sz w:val="20"/>
          <w:szCs w:val="20"/>
        </w:rPr>
      </w:pPr>
    </w:p>
    <w:p w14:paraId="7A7031D8" w14:textId="77777777" w:rsidR="00392469" w:rsidRPr="00E814FD" w:rsidRDefault="00392469" w:rsidP="00392469">
      <w:pPr>
        <w:pStyle w:val="Titre3"/>
      </w:pPr>
      <w:bookmarkStart w:id="39" w:name="_Toc122352544"/>
      <w:bookmarkStart w:id="40" w:name="_Toc146291974"/>
      <w:r w:rsidRPr="00E814FD">
        <w:t>include</w:t>
      </w:r>
      <w:bookmarkEnd w:id="39"/>
      <w:bookmarkEnd w:id="40"/>
    </w:p>
    <w:p w14:paraId="3D351E1C" w14:textId="77777777" w:rsidR="00392469" w:rsidRPr="00477299" w:rsidRDefault="00392469" w:rsidP="00392469">
      <w:pPr>
        <w:spacing w:after="0"/>
        <w:jc w:val="left"/>
        <w:rPr>
          <w:rFonts w:asciiTheme="minorHAnsi" w:hAnsiTheme="minorHAnsi" w:cstheme="minorHAnsi"/>
          <w:sz w:val="20"/>
          <w:szCs w:val="20"/>
        </w:rPr>
      </w:pPr>
    </w:p>
    <w:p w14:paraId="39D0EEB7"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1F62B474"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Pr>
          <w:rFonts w:asciiTheme="minorHAnsi" w:hAnsiTheme="minorHAnsi" w:cstheme="minorHAnsi"/>
          <w:sz w:val="20"/>
          <w:szCs w:val="20"/>
        </w:rPr>
        <w:t>schematron</w:t>
      </w:r>
      <w:r w:rsidRPr="00477299">
        <w:rPr>
          <w:rFonts w:asciiTheme="minorHAnsi" w:hAnsiTheme="minorHAnsi" w:cstheme="minorHAnsi"/>
          <w:sz w:val="20"/>
          <w:szCs w:val="20"/>
        </w:rPr>
        <w:t>s sont :</w:t>
      </w:r>
    </w:p>
    <w:p w14:paraId="28B1950B"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3FAF84BD" w14:textId="77777777" w:rsidR="00392469" w:rsidRPr="00477299" w:rsidRDefault="00392469" w:rsidP="00392469">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4B8413E9" w14:textId="77777777" w:rsidR="00392469" w:rsidRPr="00477299" w:rsidRDefault="00392469" w:rsidP="00392469">
      <w:pPr>
        <w:spacing w:after="0"/>
        <w:jc w:val="left"/>
        <w:rPr>
          <w:rFonts w:asciiTheme="minorHAnsi" w:hAnsiTheme="minorHAnsi" w:cstheme="minorHAnsi"/>
          <w:b/>
          <w:bCs/>
          <w:sz w:val="20"/>
          <w:szCs w:val="20"/>
          <w:highlight w:val="white"/>
        </w:rPr>
      </w:pPr>
    </w:p>
    <w:p w14:paraId="24FCB5E7" w14:textId="77777777" w:rsidR="00392469" w:rsidRPr="00477299" w:rsidRDefault="00392469" w:rsidP="00392469">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0DDB13BF" w14:textId="77777777" w:rsidR="00392469" w:rsidRPr="004774C0"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28913C0A" w14:textId="77777777" w:rsidR="00392469" w:rsidRPr="00477299" w:rsidRDefault="00392469" w:rsidP="00392469">
      <w:pPr>
        <w:spacing w:after="0"/>
        <w:jc w:val="left"/>
        <w:rPr>
          <w:rFonts w:asciiTheme="minorHAnsi" w:hAnsiTheme="minorHAnsi" w:cstheme="minorHAnsi"/>
          <w:sz w:val="20"/>
          <w:szCs w:val="20"/>
        </w:rPr>
      </w:pPr>
    </w:p>
    <w:p w14:paraId="66B90134" w14:textId="77777777" w:rsidR="00392469" w:rsidRPr="00477299" w:rsidRDefault="00392469" w:rsidP="00392469">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62702339" w14:textId="77777777" w:rsidR="00392469" w:rsidRPr="00477299" w:rsidRDefault="00392469" w:rsidP="00392469">
      <w:pPr>
        <w:spacing w:after="0"/>
        <w:jc w:val="left"/>
        <w:rPr>
          <w:rFonts w:asciiTheme="minorHAnsi" w:hAnsiTheme="minorHAnsi" w:cstheme="minorHAnsi"/>
          <w:b/>
          <w:bCs/>
          <w:sz w:val="20"/>
          <w:szCs w:val="20"/>
          <w:highlight w:val="white"/>
        </w:rPr>
      </w:pPr>
    </w:p>
    <w:p w14:paraId="03041ACD" w14:textId="77777777" w:rsidR="00392469" w:rsidRPr="00477299" w:rsidRDefault="00392469" w:rsidP="00392469">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F84DCD3" w14:textId="77777777" w:rsidR="00392469" w:rsidRPr="004774C0"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lastRenderedPageBreak/>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371866E4"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18"/>
          <w:szCs w:val="18"/>
          <w:lang w:val="en-US"/>
        </w:rPr>
      </w:pPr>
    </w:p>
    <w:p w14:paraId="3E301A4F" w14:textId="77777777" w:rsidR="00392469" w:rsidRPr="00E814FD" w:rsidRDefault="00392469" w:rsidP="00392469">
      <w:pPr>
        <w:pStyle w:val="Titre3"/>
      </w:pPr>
      <w:bookmarkStart w:id="41" w:name="_Toc122352545"/>
      <w:bookmarkStart w:id="42" w:name="_Toc146291975"/>
      <w:r w:rsidRPr="00E814FD">
        <w:t>phase</w:t>
      </w:r>
      <w:bookmarkEnd w:id="41"/>
      <w:bookmarkEnd w:id="42"/>
    </w:p>
    <w:p w14:paraId="566E2E9A" w14:textId="77777777" w:rsidR="00392469" w:rsidRPr="00477299" w:rsidRDefault="00392469" w:rsidP="00392469">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5BFEA4FB" w14:textId="77777777" w:rsidR="00392469" w:rsidRPr="00477299" w:rsidRDefault="00392469" w:rsidP="00392469">
      <w:pPr>
        <w:spacing w:after="0"/>
        <w:jc w:val="left"/>
        <w:rPr>
          <w:rFonts w:asciiTheme="minorHAnsi" w:hAnsiTheme="minorHAnsi" w:cstheme="minorHAnsi"/>
          <w:b/>
          <w:bCs/>
          <w:sz w:val="20"/>
          <w:szCs w:val="20"/>
          <w:highlight w:val="white"/>
        </w:rPr>
      </w:pPr>
    </w:p>
    <w:p w14:paraId="530C259F" w14:textId="77777777" w:rsidR="00392469" w:rsidRPr="00477299" w:rsidRDefault="00392469" w:rsidP="00392469">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140C28F2" w14:textId="77777777" w:rsidR="00392469" w:rsidRPr="004774C0" w:rsidRDefault="00392469" w:rsidP="003924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318B79C5" w14:textId="77777777" w:rsidR="00392469" w:rsidRPr="004774C0" w:rsidRDefault="00392469" w:rsidP="003924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CB5AB3" w14:textId="77777777" w:rsidR="00392469" w:rsidRPr="004774C0" w:rsidRDefault="00392469" w:rsidP="003924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6A636096"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17D595A"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40D972AA"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7110BA99"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bCs/>
          <w:i/>
          <w:sz w:val="20"/>
          <w:szCs w:val="20"/>
        </w:rPr>
      </w:pPr>
    </w:p>
    <w:p w14:paraId="29D378E5"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30D19FAA"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bCs/>
          <w:sz w:val="20"/>
          <w:szCs w:val="20"/>
        </w:rPr>
      </w:pPr>
    </w:p>
    <w:p w14:paraId="74E7189E" w14:textId="77777777" w:rsidR="00392469" w:rsidRPr="00477299" w:rsidRDefault="00392469" w:rsidP="00392469">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60A859C3" w14:textId="77777777" w:rsidR="00392469" w:rsidRPr="00477299" w:rsidRDefault="00392469" w:rsidP="00392469">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35886B20" w14:textId="77777777" w:rsidR="00392469" w:rsidRPr="0047729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D8289EF" w14:textId="77777777" w:rsidR="00392469" w:rsidRPr="00E814FD" w:rsidRDefault="00392469" w:rsidP="00392469">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3F27177" w14:textId="77777777" w:rsidR="00392469" w:rsidRPr="00E814FD" w:rsidRDefault="00392469" w:rsidP="00392469">
      <w:pPr>
        <w:pStyle w:val="Titre3"/>
      </w:pPr>
      <w:bookmarkStart w:id="43" w:name="_Toc122352546"/>
      <w:bookmarkStart w:id="44" w:name="_Toc146291976"/>
      <w:r w:rsidRPr="00E814FD">
        <w:lastRenderedPageBreak/>
        <w:t>pattern</w:t>
      </w:r>
      <w:bookmarkEnd w:id="43"/>
      <w:bookmarkEnd w:id="44"/>
    </w:p>
    <w:p w14:paraId="26F79B54" w14:textId="77777777" w:rsidR="00392469" w:rsidRPr="004774C0" w:rsidRDefault="00392469" w:rsidP="00392469">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040EA8BB" w14:textId="77777777" w:rsidR="00392469" w:rsidRPr="004774C0" w:rsidRDefault="00392469" w:rsidP="00392469">
      <w:pPr>
        <w:spacing w:after="0"/>
        <w:jc w:val="left"/>
        <w:rPr>
          <w:rFonts w:asciiTheme="minorHAnsi" w:hAnsiTheme="minorHAnsi" w:cstheme="minorHAnsi"/>
          <w:b/>
          <w:bCs/>
          <w:sz w:val="20"/>
          <w:szCs w:val="20"/>
          <w:highlight w:val="white"/>
        </w:rPr>
      </w:pPr>
    </w:p>
    <w:p w14:paraId="416BBEC9" w14:textId="77777777" w:rsidR="00392469" w:rsidRPr="004774C0" w:rsidRDefault="00392469" w:rsidP="00392469">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5D830F57"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07F07325"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2E7E138E"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35C10282"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4889F97C"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034F617"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3AD1CDB6"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1DCD949D"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72CB082D"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72058893"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595574B3"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3E6AD643"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3AA9D03" w14:textId="77777777" w:rsidR="00392469" w:rsidRPr="008C28E2"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6356394E" w14:textId="77777777" w:rsidR="00392469" w:rsidRPr="004774C0" w:rsidRDefault="00392469" w:rsidP="00392469">
      <w:pPr>
        <w:jc w:val="left"/>
        <w:rPr>
          <w:rFonts w:asciiTheme="minorHAnsi" w:hAnsiTheme="minorHAnsi" w:cstheme="minorHAnsi"/>
          <w:sz w:val="20"/>
          <w:szCs w:val="20"/>
        </w:rPr>
      </w:pPr>
    </w:p>
    <w:p w14:paraId="7DE14E88" w14:textId="77777777" w:rsidR="00392469" w:rsidRPr="004774C0" w:rsidRDefault="00392469" w:rsidP="00392469">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78EB882" w14:textId="77777777" w:rsidR="00392469" w:rsidRPr="004774C0" w:rsidRDefault="00392469" w:rsidP="00392469">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49492BDE" w14:textId="77777777" w:rsidR="00392469" w:rsidRPr="004774C0" w:rsidRDefault="00392469" w:rsidP="00392469">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1724B8EB" w14:textId="77777777" w:rsidR="00392469" w:rsidRPr="004774C0" w:rsidRDefault="00392469" w:rsidP="00392469">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76D6DDF8" w14:textId="77777777" w:rsidR="00392469" w:rsidRPr="004774C0" w:rsidRDefault="00392469" w:rsidP="00392469">
      <w:pPr>
        <w:jc w:val="left"/>
        <w:rPr>
          <w:rFonts w:asciiTheme="minorHAnsi" w:hAnsiTheme="minorHAnsi" w:cstheme="minorHAnsi"/>
          <w:b/>
          <w:bCs/>
          <w:sz w:val="20"/>
          <w:szCs w:val="20"/>
        </w:rPr>
      </w:pPr>
    </w:p>
    <w:p w14:paraId="2C0E61B0" w14:textId="77777777" w:rsidR="00392469" w:rsidRPr="00E814FD" w:rsidRDefault="00392469" w:rsidP="00392469">
      <w:pPr>
        <w:pStyle w:val="Titre4"/>
      </w:pPr>
      <w:r w:rsidRPr="00E814FD">
        <w:t>Variables locales</w:t>
      </w:r>
    </w:p>
    <w:p w14:paraId="3EC67AAC" w14:textId="77777777" w:rsidR="00392469" w:rsidRPr="008C28E2" w:rsidRDefault="00392469" w:rsidP="00392469">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5F5CFB3D"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0D1F3C70"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025E5009"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77311759"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3159A660" w14:textId="77777777" w:rsidR="00392469" w:rsidRPr="008C28E2" w:rsidRDefault="00392469" w:rsidP="00392469">
      <w:pPr>
        <w:jc w:val="left"/>
        <w:rPr>
          <w:rFonts w:asciiTheme="minorHAnsi" w:hAnsiTheme="minorHAnsi" w:cstheme="minorHAnsi"/>
          <w:sz w:val="20"/>
          <w:szCs w:val="20"/>
        </w:rPr>
      </w:pPr>
    </w:p>
    <w:p w14:paraId="575070CA" w14:textId="77777777" w:rsidR="00392469" w:rsidRPr="00E814FD" w:rsidRDefault="00392469" w:rsidP="00392469">
      <w:pPr>
        <w:pStyle w:val="Titre4"/>
      </w:pPr>
      <w:r w:rsidRPr="00E814FD">
        <w:t>Construction d’un contrôle dans un élément &lt;assert&gt;</w:t>
      </w:r>
    </w:p>
    <w:p w14:paraId="4403CCE6"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60D87363" w14:textId="77777777" w:rsidR="00392469" w:rsidRPr="008C28E2" w:rsidRDefault="00392469" w:rsidP="00392469">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6ACF8304"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35E2196E" w14:textId="77777777" w:rsidR="00392469" w:rsidRPr="008C28E2" w:rsidRDefault="00392469" w:rsidP="00392469">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3DF656DF" w14:textId="77777777" w:rsidR="00392469" w:rsidRPr="008C28E2" w:rsidRDefault="00392469" w:rsidP="00392469">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Si le résultat est « true », rien n'est ajouté au rapport. </w:t>
      </w:r>
    </w:p>
    <w:p w14:paraId="2E6F6E8C"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03F0B9EB" w14:textId="77777777" w:rsidR="00392469" w:rsidRPr="00E814FD" w:rsidRDefault="00392469" w:rsidP="00392469">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451923AB"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707A32E8" w14:textId="77777777" w:rsidR="00392469" w:rsidRPr="008C28E2" w:rsidRDefault="00392469" w:rsidP="00392469">
      <w:pPr>
        <w:jc w:val="left"/>
        <w:rPr>
          <w:rFonts w:asciiTheme="minorHAnsi" w:hAnsiTheme="minorHAnsi" w:cstheme="minorHAnsi"/>
          <w:sz w:val="20"/>
          <w:szCs w:val="20"/>
        </w:rPr>
      </w:pPr>
    </w:p>
    <w:p w14:paraId="1AFFDBAE" w14:textId="77777777" w:rsidR="00392469" w:rsidRPr="00E814FD" w:rsidRDefault="00392469" w:rsidP="00392469">
      <w:pPr>
        <w:pStyle w:val="Titre4"/>
      </w:pPr>
      <w:r w:rsidRPr="00E814FD">
        <w:t>Construction d’un contrôle avec un élément &lt;report&gt;</w:t>
      </w:r>
    </w:p>
    <w:p w14:paraId="649B5D2D"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375285AD" w14:textId="77777777" w:rsidR="00392469" w:rsidRPr="008C28E2" w:rsidRDefault="00392469" w:rsidP="00392469">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73DF2120"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5206BC50" w14:textId="77777777" w:rsidR="00392469" w:rsidRPr="008C28E2" w:rsidRDefault="00392469" w:rsidP="00392469">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67733448" w14:textId="77777777" w:rsidR="00392469" w:rsidRPr="008C28E2" w:rsidRDefault="00392469" w:rsidP="00392469">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49A9AB96"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0D2875E2" w14:textId="77777777" w:rsidR="00392469" w:rsidRPr="00E814FD" w:rsidRDefault="00392469" w:rsidP="00392469">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643F1127"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6281EBE5" w14:textId="77777777" w:rsidR="00392469" w:rsidRPr="008C28E2" w:rsidRDefault="00392469" w:rsidP="00392469">
      <w:pPr>
        <w:jc w:val="left"/>
        <w:rPr>
          <w:rFonts w:asciiTheme="minorHAnsi" w:hAnsiTheme="minorHAnsi" w:cstheme="minorHAnsi"/>
          <w:sz w:val="20"/>
          <w:szCs w:val="20"/>
        </w:rPr>
      </w:pPr>
    </w:p>
    <w:p w14:paraId="2D438B28" w14:textId="77777777" w:rsidR="00392469" w:rsidRPr="00E814FD" w:rsidRDefault="00392469" w:rsidP="00392469">
      <w:pPr>
        <w:pStyle w:val="Titre4"/>
      </w:pPr>
      <w:r w:rsidRPr="00E814FD">
        <w:t>Ajout de variable dans le message d’erreur</w:t>
      </w:r>
    </w:p>
    <w:p w14:paraId="133E44A4"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56DC0984"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5265E0CC"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296DD5C4"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75AE8A01" w14:textId="77777777" w:rsidR="00392469" w:rsidRPr="008C28E2" w:rsidRDefault="00392469" w:rsidP="00392469">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r w:rsidRPr="008C28E2">
        <w:rPr>
          <w:rFonts w:asciiTheme="minorHAnsi" w:hAnsiTheme="minorHAnsi" w:cstheme="minorHAnsi"/>
          <w:b/>
          <w:i/>
          <w:sz w:val="20"/>
          <w:szCs w:val="20"/>
        </w:rPr>
        <w:t>dansJeuDeValeurs.sch</w:t>
      </w:r>
    </w:p>
    <w:p w14:paraId="43F14558" w14:textId="77777777" w:rsidR="00392469" w:rsidRPr="008C28E2" w:rsidRDefault="00392469" w:rsidP="00392469">
      <w:pPr>
        <w:jc w:val="left"/>
        <w:rPr>
          <w:rFonts w:asciiTheme="minorHAnsi" w:hAnsiTheme="minorHAnsi" w:cstheme="minorHAnsi"/>
          <w:sz w:val="20"/>
          <w:szCs w:val="20"/>
        </w:rPr>
      </w:pPr>
    </w:p>
    <w:p w14:paraId="19FE19E9" w14:textId="77777777" w:rsidR="00392469" w:rsidRDefault="00392469" w:rsidP="00392469">
      <w:pPr>
        <w:spacing w:after="0"/>
        <w:jc w:val="left"/>
        <w:rPr>
          <w:b/>
          <w:bCs/>
          <w:sz w:val="20"/>
        </w:rPr>
      </w:pPr>
      <w:bookmarkStart w:id="45" w:name="_Toc122352547"/>
      <w:r>
        <w:br w:type="page"/>
      </w:r>
    </w:p>
    <w:p w14:paraId="4434CA6C" w14:textId="77777777" w:rsidR="00392469" w:rsidRPr="00E814FD" w:rsidRDefault="00392469" w:rsidP="00392469">
      <w:pPr>
        <w:pStyle w:val="Titre3"/>
      </w:pPr>
      <w:bookmarkStart w:id="46" w:name="_Toc146291977"/>
      <w:r w:rsidRPr="00E814FD">
        <w:lastRenderedPageBreak/>
        <w:t>Abstract patterns</w:t>
      </w:r>
      <w:bookmarkEnd w:id="45"/>
      <w:bookmarkEnd w:id="46"/>
    </w:p>
    <w:p w14:paraId="384675B7" w14:textId="77777777" w:rsidR="00392469" w:rsidRPr="00E814FD" w:rsidRDefault="00392469" w:rsidP="00392469">
      <w:pPr>
        <w:pStyle w:val="Titre4"/>
      </w:pPr>
      <w:r w:rsidRPr="00E814FD">
        <w:t>Liste des abstract patterns existants</w:t>
      </w:r>
    </w:p>
    <w:p w14:paraId="021EB737" w14:textId="77777777" w:rsidR="00392469" w:rsidRPr="008C28E2" w:rsidRDefault="00392469" w:rsidP="00392469">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6F676243" w14:textId="77777777" w:rsidR="00392469" w:rsidRPr="008C28E2" w:rsidRDefault="00392469" w:rsidP="00392469">
      <w:pPr>
        <w:jc w:val="left"/>
        <w:rPr>
          <w:rFonts w:asciiTheme="minorHAnsi" w:hAnsiTheme="minorHAnsi" w:cstheme="minorHAnsi"/>
          <w:sz w:val="18"/>
          <w:szCs w:val="18"/>
        </w:rPr>
      </w:pPr>
    </w:p>
    <w:p w14:paraId="6C31A7C4" w14:textId="77777777" w:rsidR="00392469" w:rsidRPr="00E814FD" w:rsidRDefault="00392469" w:rsidP="00392469">
      <w:pPr>
        <w:pStyle w:val="Titre4"/>
      </w:pPr>
      <w:r w:rsidRPr="00E814FD">
        <w:t>Définition</w:t>
      </w:r>
    </w:p>
    <w:p w14:paraId="47FDEBAF"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73477E8C"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18CEC93B" w14:textId="77777777" w:rsidR="00392469" w:rsidRPr="008C28E2" w:rsidRDefault="00392469" w:rsidP="00392469">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500AA663" w14:textId="77777777" w:rsidR="00392469" w:rsidRPr="008C28E2" w:rsidRDefault="00392469" w:rsidP="00392469">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439E0885" w14:textId="77777777" w:rsidR="00392469" w:rsidRPr="008C28E2" w:rsidRDefault="00392469" w:rsidP="00392469">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20B9A704" w14:textId="77777777" w:rsidR="00392469" w:rsidRDefault="00392469" w:rsidP="00392469">
      <w:pPr>
        <w:jc w:val="left"/>
        <w:rPr>
          <w:rFonts w:asciiTheme="minorHAnsi" w:hAnsiTheme="minorHAnsi" w:cstheme="minorHAnsi"/>
          <w:sz w:val="18"/>
          <w:szCs w:val="18"/>
        </w:rPr>
      </w:pPr>
    </w:p>
    <w:p w14:paraId="0D490FFC" w14:textId="77777777" w:rsidR="00392469" w:rsidRDefault="00392469" w:rsidP="00392469">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6F6ED9E" w14:textId="77777777" w:rsidR="00392469" w:rsidRPr="00E814FD" w:rsidRDefault="00392469" w:rsidP="00392469">
      <w:pPr>
        <w:jc w:val="left"/>
        <w:rPr>
          <w:rFonts w:asciiTheme="minorHAnsi" w:hAnsiTheme="minorHAnsi" w:cstheme="minorHAnsi"/>
          <w:sz w:val="18"/>
          <w:szCs w:val="18"/>
        </w:rPr>
      </w:pPr>
    </w:p>
    <w:p w14:paraId="0A06B3A6" w14:textId="77777777" w:rsidR="00392469" w:rsidRPr="00E814FD" w:rsidRDefault="00392469" w:rsidP="00392469">
      <w:pPr>
        <w:pStyle w:val="Titre4"/>
      </w:pPr>
      <w:r w:rsidRPr="00E814FD">
        <w:t>Fonctionnement</w:t>
      </w:r>
    </w:p>
    <w:p w14:paraId="3E269456" w14:textId="77777777" w:rsidR="00392469" w:rsidRPr="008C28E2" w:rsidRDefault="00392469" w:rsidP="00392469">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9158773" w14:textId="77777777" w:rsidR="00392469" w:rsidRPr="008C28E2" w:rsidRDefault="00392469" w:rsidP="00392469">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79FA294E" w14:textId="77777777" w:rsidR="00392469" w:rsidRPr="008C28E2" w:rsidRDefault="00392469" w:rsidP="00392469">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392469" w:rsidRPr="00E814FD" w14:paraId="6A5F65F2" w14:textId="77777777" w:rsidTr="003401E0">
        <w:tc>
          <w:tcPr>
            <w:tcW w:w="3397" w:type="dxa"/>
            <w:shd w:val="clear" w:color="auto" w:fill="DBE5F1" w:themeFill="accent1" w:themeFillTint="33"/>
          </w:tcPr>
          <w:p w14:paraId="0D0F9012" w14:textId="77777777" w:rsidR="00392469" w:rsidRPr="00E814FD" w:rsidRDefault="00392469" w:rsidP="003401E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916CA66" w14:textId="77777777" w:rsidR="00392469" w:rsidRPr="00E814FD" w:rsidRDefault="00392469" w:rsidP="003401E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392469" w:rsidRPr="00E814FD" w14:paraId="7C7F5854" w14:textId="77777777" w:rsidTr="003401E0">
        <w:tc>
          <w:tcPr>
            <w:tcW w:w="3397" w:type="dxa"/>
          </w:tcPr>
          <w:p w14:paraId="68D6EC46"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83320D5"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Pr="00E814FD">
              <w:rPr>
                <w:rFonts w:asciiTheme="minorHAnsi" w:hAnsiTheme="minorHAnsi" w:cstheme="minorHAnsi"/>
                <w:sz w:val="18"/>
                <w:szCs w:val="18"/>
              </w:rPr>
              <w:t>componentOf/encompassingEncounter/code</w:t>
            </w:r>
          </w:p>
        </w:tc>
      </w:tr>
      <w:tr w:rsidR="00392469" w:rsidRPr="00E814FD" w14:paraId="21A5D290" w14:textId="77777777" w:rsidTr="003401E0">
        <w:tc>
          <w:tcPr>
            <w:tcW w:w="3397" w:type="dxa"/>
          </w:tcPr>
          <w:p w14:paraId="3C6C7D43"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290E38CD"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Pr="00E814FD">
              <w:rPr>
                <w:rFonts w:asciiTheme="minorHAnsi" w:hAnsiTheme="minorHAnsi" w:cstheme="minorHAnsi"/>
                <w:sz w:val="18"/>
                <w:szCs w:val="18"/>
              </w:rPr>
              <w:t>participant/functionCode</w:t>
            </w:r>
          </w:p>
        </w:tc>
      </w:tr>
      <w:tr w:rsidR="00392469" w:rsidRPr="00E814FD" w14:paraId="67E9FEE2" w14:textId="77777777" w:rsidTr="003401E0">
        <w:tc>
          <w:tcPr>
            <w:tcW w:w="3397" w:type="dxa"/>
          </w:tcPr>
          <w:p w14:paraId="718B99BA"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13957659"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392469" w:rsidRPr="00E814FD" w14:paraId="5645F918" w14:textId="77777777" w:rsidTr="003401E0">
        <w:tc>
          <w:tcPr>
            <w:tcW w:w="3397" w:type="dxa"/>
          </w:tcPr>
          <w:p w14:paraId="16E41A0B" w14:textId="77777777" w:rsidR="00392469" w:rsidRPr="00E814FD" w:rsidRDefault="00392469" w:rsidP="003401E0">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47C7C7BA"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392469" w:rsidRPr="00E814FD" w14:paraId="55850B08" w14:textId="77777777" w:rsidTr="003401E0">
        <w:tc>
          <w:tcPr>
            <w:tcW w:w="3397" w:type="dxa"/>
          </w:tcPr>
          <w:p w14:paraId="5571F558"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0FDE12D4"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392469" w:rsidRPr="00E814FD" w14:paraId="598E6F40" w14:textId="77777777" w:rsidTr="003401E0">
        <w:tc>
          <w:tcPr>
            <w:tcW w:w="3397" w:type="dxa"/>
          </w:tcPr>
          <w:p w14:paraId="6C051EB3"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1B77AF57"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Pr="00E814FD">
              <w:rPr>
                <w:rFonts w:asciiTheme="minorHAnsi" w:hAnsiTheme="minorHAnsi" w:cstheme="minorHAnsi"/>
                <w:sz w:val="18"/>
                <w:szCs w:val="18"/>
              </w:rPr>
              <w:t>author/assignedAuthor/code</w:t>
            </w:r>
          </w:p>
        </w:tc>
      </w:tr>
      <w:tr w:rsidR="00392469" w:rsidRPr="00E814FD" w14:paraId="1DD6885D" w14:textId="77777777" w:rsidTr="003401E0">
        <w:tc>
          <w:tcPr>
            <w:tcW w:w="3397" w:type="dxa"/>
          </w:tcPr>
          <w:p w14:paraId="484ED180"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12C800E2" w14:textId="77777777" w:rsidR="00392469" w:rsidRPr="00E814FD" w:rsidRDefault="00392469" w:rsidP="003401E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standardIndustryClassCode</w:t>
            </w:r>
          </w:p>
        </w:tc>
      </w:tr>
      <w:tr w:rsidR="00392469" w:rsidRPr="00E814FD" w14:paraId="7E4C3A23" w14:textId="77777777" w:rsidTr="003401E0">
        <w:tc>
          <w:tcPr>
            <w:tcW w:w="3397" w:type="dxa"/>
          </w:tcPr>
          <w:p w14:paraId="4A3A1C58"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325E3D87" w14:textId="77777777" w:rsidR="00392469" w:rsidRPr="00E814FD" w:rsidRDefault="00392469" w:rsidP="003401E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d'appartenance d'une valeur codée obligatoire à un jeu de valeurs externe : code, displayName et codeSystem</w:t>
            </w:r>
          </w:p>
          <w:p w14:paraId="646B2A8C"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392469" w:rsidRPr="00E814FD" w14:paraId="70F194DF" w14:textId="77777777" w:rsidTr="003401E0">
        <w:tc>
          <w:tcPr>
            <w:tcW w:w="3397" w:type="dxa"/>
          </w:tcPr>
          <w:p w14:paraId="4D5F4587"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5AFB2CC6"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392469" w:rsidRPr="00E814FD" w14:paraId="1093239F" w14:textId="77777777" w:rsidTr="003401E0">
        <w:tc>
          <w:tcPr>
            <w:tcW w:w="3397" w:type="dxa"/>
          </w:tcPr>
          <w:p w14:paraId="7EE93342"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53605BBE" w14:textId="77777777" w:rsidR="00392469" w:rsidRPr="00E814FD" w:rsidRDefault="00392469" w:rsidP="003401E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d'appartenance d'une valeur codée obligatoire à un jeu de valeurs externe : code, displayName et codeSystem</w:t>
            </w:r>
          </w:p>
          <w:p w14:paraId="32AC701A"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1C555463" w14:textId="77777777" w:rsidR="00392469" w:rsidRPr="00E814FD" w:rsidRDefault="00392469" w:rsidP="003401E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77CA5370" w14:textId="77777777" w:rsidR="00392469" w:rsidRPr="009B38B9" w:rsidRDefault="00392469" w:rsidP="00392469">
      <w:pPr>
        <w:jc w:val="left"/>
        <w:rPr>
          <w:rFonts w:asciiTheme="minorHAnsi" w:hAnsiTheme="minorHAnsi" w:cstheme="minorHAnsi"/>
          <w:sz w:val="20"/>
          <w:szCs w:val="20"/>
        </w:rPr>
      </w:pPr>
    </w:p>
    <w:p w14:paraId="27EFF73C"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3BEC82E7"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7B66A40B" w14:textId="77777777" w:rsidR="00392469" w:rsidRPr="009B38B9" w:rsidRDefault="00392469" w:rsidP="00392469">
      <w:pPr>
        <w:jc w:val="left"/>
        <w:rPr>
          <w:rFonts w:asciiTheme="minorHAnsi" w:hAnsiTheme="minorHAnsi" w:cstheme="minorHAnsi"/>
          <w:b/>
          <w:bCs/>
          <w:sz w:val="20"/>
          <w:szCs w:val="20"/>
        </w:rPr>
      </w:pPr>
    </w:p>
    <w:p w14:paraId="2BB028D1" w14:textId="77777777" w:rsidR="00392469" w:rsidRPr="009B38B9" w:rsidRDefault="00392469" w:rsidP="00392469">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01AA648"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3969CF28" w14:textId="77777777" w:rsidR="00392469" w:rsidRPr="00E814FD" w:rsidRDefault="00392469" w:rsidP="00392469">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B3CF172" w14:textId="77777777" w:rsidR="00392469" w:rsidRPr="009B38B9" w:rsidRDefault="00392469" w:rsidP="00392469">
      <w:pPr>
        <w:pStyle w:val="Titre2"/>
      </w:pPr>
      <w:r w:rsidRPr="00E814FD">
        <w:br w:type="page"/>
      </w:r>
      <w:bookmarkStart w:id="47" w:name="_Toc122352548"/>
      <w:bookmarkStart w:id="48" w:name="_Toc146291978"/>
      <w:r>
        <w:lastRenderedPageBreak/>
        <w:t>Schematron</w:t>
      </w:r>
      <w:r w:rsidRPr="009B38B9">
        <w:t>s des jeux de valeurs</w:t>
      </w:r>
      <w:bookmarkEnd w:id="47"/>
      <w:bookmarkEnd w:id="48"/>
    </w:p>
    <w:p w14:paraId="5C0779EE" w14:textId="77777777" w:rsidR="00392469" w:rsidRPr="009B38B9" w:rsidRDefault="00392469" w:rsidP="00392469">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Pr>
          <w:rFonts w:asciiTheme="minorHAnsi" w:hAnsiTheme="minorHAnsi" w:cstheme="minorHAnsi"/>
          <w:sz w:val="20"/>
          <w:szCs w:val="20"/>
        </w:rPr>
        <w:t>schematron</w:t>
      </w:r>
      <w:r w:rsidRPr="009B38B9">
        <w:rPr>
          <w:rFonts w:asciiTheme="minorHAnsi" w:hAnsiTheme="minorHAnsi" w:cstheme="minorHAnsi"/>
          <w:sz w:val="20"/>
          <w:szCs w:val="20"/>
        </w:rPr>
        <w:t>s.</w:t>
      </w:r>
    </w:p>
    <w:p w14:paraId="25DD7F4C"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3D69464D" w14:textId="77777777" w:rsidR="00392469" w:rsidRPr="009B38B9" w:rsidRDefault="00392469" w:rsidP="00392469">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schematrons de JDV spécifiques à l’en-tête</w:t>
      </w:r>
    </w:p>
    <w:p w14:paraId="0ABABA96" w14:textId="77777777" w:rsidR="00392469" w:rsidRPr="009B38B9" w:rsidRDefault="00392469" w:rsidP="00392469">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schematrons de JDV génériques</w:t>
      </w:r>
    </w:p>
    <w:p w14:paraId="3894D253" w14:textId="77777777" w:rsidR="00392469" w:rsidRPr="009B38B9" w:rsidRDefault="00392469" w:rsidP="00392469">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schematrons de JDV spécifiques à un volet</w:t>
      </w:r>
    </w:p>
    <w:p w14:paraId="40559F15"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2FC4B5CE" w14:textId="77777777" w:rsidR="00392469" w:rsidRPr="009B38B9" w:rsidRDefault="00392469" w:rsidP="00392469">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schematron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(ce choix a été fait car le schematron CI-SIS_StructurationMinimale.sch est toujours exécuté pour tous les documents).</w:t>
      </w:r>
    </w:p>
    <w:p w14:paraId="287F7D20" w14:textId="77777777" w:rsidR="00392469" w:rsidRPr="009B38B9" w:rsidRDefault="00392469" w:rsidP="00392469">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schematron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(ce choix a été fait car le schematron CI-SIS_StructurationMinimale.sch est toujours exécuté pour tous les documents).</w:t>
      </w:r>
    </w:p>
    <w:p w14:paraId="3DEFED92" w14:textId="77777777" w:rsidR="00392469" w:rsidRPr="009B38B9" w:rsidRDefault="00392469" w:rsidP="00392469">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3879D5AD" w14:textId="77777777" w:rsidR="00392469" w:rsidRPr="009B38B9" w:rsidRDefault="00392469" w:rsidP="00392469">
      <w:pPr>
        <w:jc w:val="left"/>
        <w:rPr>
          <w:rFonts w:asciiTheme="minorHAnsi" w:hAnsiTheme="minorHAnsi" w:cstheme="minorHAnsi"/>
          <w:sz w:val="20"/>
          <w:szCs w:val="20"/>
        </w:rPr>
      </w:pPr>
    </w:p>
    <w:p w14:paraId="35072D4F" w14:textId="77777777" w:rsidR="00392469" w:rsidRPr="009B38B9" w:rsidRDefault="00392469" w:rsidP="00392469">
      <w:pPr>
        <w:pStyle w:val="Titre3"/>
      </w:pPr>
      <w:bookmarkStart w:id="49" w:name="_Toc122352549"/>
      <w:bookmarkStart w:id="50" w:name="_Toc146291979"/>
      <w:r w:rsidRPr="009B38B9">
        <w:t xml:space="preserve">Comment distinguer </w:t>
      </w:r>
      <w:r>
        <w:t>schematron</w:t>
      </w:r>
      <w:r w:rsidRPr="009B38B9">
        <w:t xml:space="preserve"> générique et </w:t>
      </w:r>
      <w:r>
        <w:t>schematron</w:t>
      </w:r>
      <w:r w:rsidRPr="009B38B9">
        <w:t xml:space="preserve"> spécifique ?</w:t>
      </w:r>
      <w:bookmarkEnd w:id="49"/>
      <w:bookmarkEnd w:id="50"/>
    </w:p>
    <w:p w14:paraId="6F61F2E8" w14:textId="77777777" w:rsidR="00392469" w:rsidRPr="009B38B9" w:rsidRDefault="00392469" w:rsidP="00392469">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peut-être localisé de manière non ambigüe (et non pas unique), il faut créer un </w:t>
      </w:r>
      <w:r>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du 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1BB0ABDD" w14:textId="77777777" w:rsidR="00392469" w:rsidRPr="009B38B9" w:rsidRDefault="00392469" w:rsidP="00392469">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Par contre, si le code à contrôler ne peut être localisé de manière non ambigüe, il faut créer des schematrons un JDV spécifique.</w:t>
      </w:r>
    </w:p>
    <w:p w14:paraId="63BE013E" w14:textId="77777777" w:rsidR="00392469" w:rsidRPr="009B38B9" w:rsidRDefault="00392469" w:rsidP="00392469">
      <w:pPr>
        <w:shd w:val="clear" w:color="auto" w:fill="FFFFFF"/>
        <w:spacing w:before="120" w:after="0"/>
        <w:jc w:val="left"/>
        <w:rPr>
          <w:rFonts w:asciiTheme="minorHAnsi" w:hAnsiTheme="minorHAnsi" w:cstheme="minorHAnsi"/>
          <w:sz w:val="20"/>
          <w:szCs w:val="20"/>
          <w:lang w:eastAsia="fr-FR"/>
        </w:rPr>
      </w:pPr>
    </w:p>
    <w:p w14:paraId="0B429E10" w14:textId="77777777" w:rsidR="00392469" w:rsidRPr="009B38B9" w:rsidRDefault="00392469" w:rsidP="00392469">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15B68CEE" w14:textId="77777777" w:rsidR="00392469" w:rsidRPr="009B38B9" w:rsidRDefault="00392469" w:rsidP="00392469">
      <w:pPr>
        <w:shd w:val="clear" w:color="auto" w:fill="FFFFFF"/>
        <w:spacing w:after="0"/>
        <w:jc w:val="left"/>
        <w:rPr>
          <w:rFonts w:asciiTheme="minorHAnsi" w:hAnsiTheme="minorHAnsi" w:cstheme="minorHAnsi"/>
          <w:sz w:val="20"/>
          <w:szCs w:val="20"/>
          <w:lang w:eastAsia="fr-FR"/>
        </w:rPr>
      </w:pPr>
    </w:p>
    <w:p w14:paraId="17493405" w14:textId="77777777" w:rsidR="00392469" w:rsidRPr="009B38B9" w:rsidRDefault="00392469" w:rsidP="00392469">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Exemple 1 : schematron de JDV spécifique</w:t>
      </w:r>
    </w:p>
    <w:p w14:paraId="6E5D6813" w14:textId="77777777" w:rsidR="00392469" w:rsidRPr="009B38B9" w:rsidRDefault="00392469" w:rsidP="00392469">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106E8CF4" w14:textId="77777777" w:rsidR="00392469" w:rsidRPr="009B38B9" w:rsidRDefault="00392469" w:rsidP="00392469">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7C221D6A" w14:textId="77777777" w:rsidR="00392469" w:rsidRPr="009B38B9" w:rsidRDefault="00392469" w:rsidP="00392469">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43CF753A"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8D10685"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5F3C4A0" w14:textId="77777777" w:rsidR="00392469" w:rsidRPr="009B38B9" w:rsidRDefault="00392469" w:rsidP="00392469">
      <w:pPr>
        <w:shd w:val="clear" w:color="auto" w:fill="FFFFFF"/>
        <w:spacing w:after="0"/>
        <w:jc w:val="left"/>
        <w:rPr>
          <w:rFonts w:asciiTheme="minorHAnsi" w:hAnsiTheme="minorHAnsi" w:cstheme="minorHAnsi"/>
          <w:sz w:val="20"/>
          <w:szCs w:val="20"/>
          <w:lang w:eastAsia="fr-FR"/>
        </w:rPr>
      </w:pPr>
    </w:p>
    <w:p w14:paraId="03CB23B1" w14:textId="77777777" w:rsidR="00392469" w:rsidRPr="009B38B9" w:rsidRDefault="00392469" w:rsidP="00392469">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2324F08E"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5B2D345A" w14:textId="77777777" w:rsidR="00392469" w:rsidRPr="009B38B9" w:rsidRDefault="00392469" w:rsidP="00392469">
      <w:pPr>
        <w:shd w:val="clear" w:color="auto" w:fill="FFFFFF"/>
        <w:spacing w:after="0"/>
        <w:jc w:val="left"/>
        <w:rPr>
          <w:rFonts w:asciiTheme="minorHAnsi" w:hAnsiTheme="minorHAnsi" w:cstheme="minorHAnsi"/>
          <w:sz w:val="20"/>
          <w:szCs w:val="20"/>
          <w:lang w:eastAsia="fr-FR"/>
        </w:rPr>
      </w:pPr>
    </w:p>
    <w:p w14:paraId="703E4672"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202176E1"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3EDA6C22"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5C731863" w14:textId="77777777" w:rsidR="00392469" w:rsidRPr="00E814FD" w:rsidRDefault="00392469" w:rsidP="00392469">
      <w:pPr>
        <w:jc w:val="left"/>
        <w:rPr>
          <w:rFonts w:asciiTheme="minorHAnsi" w:hAnsiTheme="minorHAnsi" w:cstheme="minorHAnsi"/>
          <w:sz w:val="18"/>
          <w:szCs w:val="18"/>
          <w:lang w:val="en-US"/>
        </w:rPr>
      </w:pPr>
    </w:p>
    <w:p w14:paraId="467B651B" w14:textId="77777777" w:rsidR="00392469" w:rsidRPr="009B38B9" w:rsidRDefault="00392469" w:rsidP="00392469">
      <w:pPr>
        <w:pStyle w:val="Titre3"/>
      </w:pPr>
      <w:bookmarkStart w:id="51" w:name="_Toc122352550"/>
      <w:bookmarkStart w:id="52" w:name="_Toc146291980"/>
      <w:r>
        <w:lastRenderedPageBreak/>
        <w:t>Schematron</w:t>
      </w:r>
      <w:r w:rsidRPr="009B38B9">
        <w:t>s de JDV spécifiques à l’en-tête</w:t>
      </w:r>
      <w:bookmarkEnd w:id="51"/>
      <w:bookmarkEnd w:id="52"/>
    </w:p>
    <w:p w14:paraId="06E2A02B" w14:textId="77777777" w:rsidR="00392469" w:rsidRPr="009B38B9" w:rsidRDefault="00392469" w:rsidP="00392469">
      <w:pPr>
        <w:pStyle w:val="Titre4"/>
      </w:pPr>
      <w:bookmarkStart w:id="53" w:name="_Toc122352551"/>
      <w:r w:rsidRPr="009B38B9">
        <w:t>Liste des schematrons des JDV spécifiques à l’en-tête</w:t>
      </w:r>
      <w:bookmarkEnd w:id="53"/>
    </w:p>
    <w:p w14:paraId="3F273F8D" w14:textId="77777777" w:rsidR="00392469" w:rsidRPr="009B38B9" w:rsidRDefault="00392469" w:rsidP="00392469">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schematrons de JDV spécifiques à l’en-tête sont dans le répertoire </w:t>
      </w:r>
      <w:r w:rsidRPr="009B38B9">
        <w:rPr>
          <w:rFonts w:asciiTheme="minorHAnsi" w:hAnsiTheme="minorHAnsi" w:cstheme="minorHAnsi"/>
          <w:b/>
          <w:sz w:val="20"/>
          <w:szCs w:val="20"/>
        </w:rPr>
        <w:t>schematrons\include\jeuxDeValeurs\en-tête.</w:t>
      </w:r>
    </w:p>
    <w:p w14:paraId="5FBDEB53"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392469" w:rsidRPr="00E814FD" w14:paraId="195285CE" w14:textId="77777777" w:rsidTr="003401E0">
        <w:tc>
          <w:tcPr>
            <w:tcW w:w="4530" w:type="dxa"/>
            <w:shd w:val="clear" w:color="auto" w:fill="D9D9D9" w:themeFill="background1" w:themeFillShade="D9"/>
          </w:tcPr>
          <w:p w14:paraId="13F9A699" w14:textId="77777777" w:rsidR="00392469" w:rsidRPr="00E814FD" w:rsidRDefault="00392469" w:rsidP="003401E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6B78EE15" w14:textId="77777777" w:rsidR="00392469" w:rsidRPr="00E814FD" w:rsidRDefault="00392469" w:rsidP="003401E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392469" w:rsidRPr="00E814FD" w14:paraId="6FB9FD09" w14:textId="77777777" w:rsidTr="003401E0">
        <w:tc>
          <w:tcPr>
            <w:tcW w:w="4530" w:type="dxa"/>
          </w:tcPr>
          <w:p w14:paraId="0DE3F227"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7CCD6C20"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392469" w:rsidRPr="00E814FD" w14:paraId="52052F4E" w14:textId="77777777" w:rsidTr="003401E0">
        <w:tc>
          <w:tcPr>
            <w:tcW w:w="4530" w:type="dxa"/>
          </w:tcPr>
          <w:p w14:paraId="4D2D3463"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5A3F8604"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392469" w:rsidRPr="00E814FD" w14:paraId="4FD90FFB" w14:textId="77777777" w:rsidTr="003401E0">
        <w:tc>
          <w:tcPr>
            <w:tcW w:w="4530" w:type="dxa"/>
          </w:tcPr>
          <w:p w14:paraId="2BF493BC"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60D46950"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392469" w:rsidRPr="00E814FD" w14:paraId="517F9574" w14:textId="77777777" w:rsidTr="003401E0">
        <w:tc>
          <w:tcPr>
            <w:tcW w:w="4530" w:type="dxa"/>
          </w:tcPr>
          <w:p w14:paraId="5546FBEE"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1F3BBAF2"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392469" w:rsidRPr="00E814FD" w14:paraId="116B7B34" w14:textId="77777777" w:rsidTr="003401E0">
        <w:tc>
          <w:tcPr>
            <w:tcW w:w="4530" w:type="dxa"/>
          </w:tcPr>
          <w:p w14:paraId="26955E2E"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4B4AD8C9" w14:textId="77777777" w:rsidR="00392469" w:rsidRPr="00E814FD" w:rsidRDefault="00392469" w:rsidP="003401E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392469" w:rsidRPr="00E814FD" w14:paraId="39E98BE1" w14:textId="77777777" w:rsidTr="003401E0">
        <w:tc>
          <w:tcPr>
            <w:tcW w:w="4530" w:type="dxa"/>
          </w:tcPr>
          <w:p w14:paraId="636227BF"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79BAA85" w14:textId="77777777" w:rsidR="00392469" w:rsidRPr="00E814FD" w:rsidRDefault="00392469" w:rsidP="003401E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392469" w:rsidRPr="00E814FD" w14:paraId="767F630B" w14:textId="77777777" w:rsidTr="003401E0">
        <w:tc>
          <w:tcPr>
            <w:tcW w:w="4530" w:type="dxa"/>
          </w:tcPr>
          <w:p w14:paraId="4FA80F3A"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7D5D11C3"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392469" w:rsidRPr="00E814FD" w14:paraId="37D09377" w14:textId="77777777" w:rsidTr="003401E0">
        <w:tc>
          <w:tcPr>
            <w:tcW w:w="4530" w:type="dxa"/>
          </w:tcPr>
          <w:p w14:paraId="10078AEB"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0C691ED5"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392469" w:rsidRPr="00E814FD" w14:paraId="1CAD036B" w14:textId="77777777" w:rsidTr="003401E0">
        <w:tc>
          <w:tcPr>
            <w:tcW w:w="4530" w:type="dxa"/>
          </w:tcPr>
          <w:p w14:paraId="57B61E03"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00AA3482"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392469" w:rsidRPr="00E814FD" w14:paraId="57708BE6" w14:textId="77777777" w:rsidTr="003401E0">
        <w:tc>
          <w:tcPr>
            <w:tcW w:w="4530" w:type="dxa"/>
          </w:tcPr>
          <w:p w14:paraId="3468EF72"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38B6CA02"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392469" w:rsidRPr="00E814FD" w14:paraId="6D34EA82" w14:textId="77777777" w:rsidTr="003401E0">
        <w:tc>
          <w:tcPr>
            <w:tcW w:w="4530" w:type="dxa"/>
          </w:tcPr>
          <w:p w14:paraId="13B3DE8F"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766DCBEB"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392469" w:rsidRPr="00E814FD" w14:paraId="4193277A" w14:textId="77777777" w:rsidTr="003401E0">
        <w:tc>
          <w:tcPr>
            <w:tcW w:w="4530" w:type="dxa"/>
          </w:tcPr>
          <w:p w14:paraId="22156C0C"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2ADED4B7"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392469" w:rsidRPr="00E814FD" w14:paraId="4C1610EA" w14:textId="77777777" w:rsidTr="003401E0">
        <w:tc>
          <w:tcPr>
            <w:tcW w:w="4530" w:type="dxa"/>
          </w:tcPr>
          <w:p w14:paraId="455E5999"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4FA01A19" w14:textId="77777777" w:rsidR="00392469" w:rsidRPr="00E814FD" w:rsidRDefault="00392469" w:rsidP="003401E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0593C710" w14:textId="77777777" w:rsidR="00392469" w:rsidRPr="00E814FD" w:rsidRDefault="00392469" w:rsidP="00392469">
      <w:pPr>
        <w:shd w:val="clear" w:color="auto" w:fill="FFFFFF"/>
        <w:autoSpaceDE w:val="0"/>
        <w:autoSpaceDN w:val="0"/>
        <w:adjustRightInd w:val="0"/>
        <w:spacing w:after="0"/>
        <w:jc w:val="left"/>
        <w:rPr>
          <w:rFonts w:asciiTheme="minorHAnsi" w:hAnsiTheme="minorHAnsi" w:cstheme="minorHAnsi"/>
          <w:sz w:val="18"/>
          <w:szCs w:val="18"/>
        </w:rPr>
      </w:pPr>
    </w:p>
    <w:p w14:paraId="1148736D" w14:textId="77777777" w:rsidR="00392469" w:rsidRPr="009B38B9" w:rsidRDefault="00392469" w:rsidP="00392469">
      <w:pPr>
        <w:pStyle w:val="Titre4"/>
        <w:jc w:val="left"/>
      </w:pPr>
      <w:bookmarkStart w:id="54" w:name="_Toc122352552"/>
      <w:r w:rsidRPr="009B38B9">
        <w:t xml:space="preserve">Appel de ces </w:t>
      </w:r>
      <w:r>
        <w:t>schematron</w:t>
      </w:r>
      <w:r w:rsidRPr="009B38B9">
        <w:t xml:space="preserve">s de JDV spécifiques à l’en-tête par le </w:t>
      </w:r>
      <w:r>
        <w:t>schematron</w:t>
      </w:r>
      <w:r w:rsidRPr="009B38B9">
        <w:t xml:space="preserve"> CI-SIS_StructurationMinimale.sch</w:t>
      </w:r>
      <w:bookmarkEnd w:id="54"/>
    </w:p>
    <w:p w14:paraId="2380E26F"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227B7AE4"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schematron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76264A00"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35F1E5A6" w14:textId="77777777" w:rsidR="00392469" w:rsidRPr="009B38B9" w:rsidRDefault="00392469" w:rsidP="00392469">
      <w:pPr>
        <w:pStyle w:val="Titre4"/>
      </w:pPr>
      <w:bookmarkStart w:id="55" w:name="_Toc122352553"/>
      <w:r w:rsidRPr="009B38B9">
        <w:t>Abstract pattern appelé</w:t>
      </w:r>
      <w:bookmarkEnd w:id="55"/>
    </w:p>
    <w:p w14:paraId="1C03F0B1"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E35728B"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437819D5"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183EA53"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6CC16C35"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53612969" w14:textId="77777777" w:rsidR="00392469" w:rsidRPr="009B38B9" w:rsidRDefault="00392469" w:rsidP="00392469">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517E7A3C"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7C242882" w14:textId="77777777" w:rsidR="00392469" w:rsidRPr="009B38B9" w:rsidRDefault="00392469" w:rsidP="00392469">
      <w:pPr>
        <w:jc w:val="left"/>
        <w:rPr>
          <w:rFonts w:asciiTheme="minorHAnsi" w:hAnsiTheme="minorHAnsi" w:cstheme="minorHAnsi"/>
          <w:b/>
          <w:bCs/>
          <w:sz w:val="20"/>
          <w:szCs w:val="20"/>
        </w:rPr>
      </w:pPr>
    </w:p>
    <w:p w14:paraId="123305D4" w14:textId="77777777" w:rsidR="00392469" w:rsidRPr="009B38B9" w:rsidRDefault="00392469" w:rsidP="00392469">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A736092"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474C909D" w14:textId="77777777" w:rsidR="00392469" w:rsidRPr="00E814FD" w:rsidRDefault="00392469" w:rsidP="00392469">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5F54AD20" w14:textId="77777777" w:rsidR="00392469" w:rsidRPr="00E814FD" w:rsidRDefault="00392469" w:rsidP="00392469">
      <w:pPr>
        <w:jc w:val="left"/>
        <w:rPr>
          <w:rFonts w:asciiTheme="minorHAnsi" w:hAnsiTheme="minorHAnsi" w:cstheme="minorHAnsi"/>
          <w:sz w:val="18"/>
          <w:szCs w:val="18"/>
        </w:rPr>
      </w:pPr>
    </w:p>
    <w:p w14:paraId="4E829983" w14:textId="77777777" w:rsidR="00392469" w:rsidRPr="009B38B9" w:rsidRDefault="00392469" w:rsidP="00392469">
      <w:pPr>
        <w:pStyle w:val="Titre3"/>
      </w:pPr>
      <w:bookmarkStart w:id="56" w:name="_Toc122352554"/>
      <w:bookmarkStart w:id="57" w:name="_Toc146291981"/>
      <w:r w:rsidRPr="009B38B9">
        <w:t>Shématrons de JDV génériques</w:t>
      </w:r>
      <w:bookmarkEnd w:id="56"/>
      <w:bookmarkEnd w:id="57"/>
    </w:p>
    <w:p w14:paraId="03481E38"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00BC05D7" w14:textId="77777777" w:rsidR="00392469" w:rsidRPr="009B38B9" w:rsidRDefault="00392469" w:rsidP="00392469">
      <w:pPr>
        <w:pStyle w:val="Titre4"/>
      </w:pPr>
      <w:bookmarkStart w:id="58" w:name="_Toc122352555"/>
      <w:r w:rsidRPr="009B38B9">
        <w:t xml:space="preserve">Liste des </w:t>
      </w:r>
      <w:r>
        <w:t>schematron</w:t>
      </w:r>
      <w:r w:rsidRPr="009B38B9">
        <w:t>s des JDV génériques</w:t>
      </w:r>
      <w:bookmarkEnd w:id="58"/>
    </w:p>
    <w:p w14:paraId="4838C520" w14:textId="77777777" w:rsidR="00392469" w:rsidRPr="009B38B9" w:rsidRDefault="00392469" w:rsidP="00392469">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\schematrons\include\jeuxDeValeurs</w:t>
      </w:r>
    </w:p>
    <w:p w14:paraId="44EF3A0E"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2893053A"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2B3C4941"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42D30B85"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356DBD0B" w14:textId="77777777" w:rsidR="00392469" w:rsidRPr="00E51B7B"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4DFA0CA9" w14:textId="77777777" w:rsidR="00392469" w:rsidRPr="00E51B7B"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JDV_HL7_PersonalRelationshipRoleType</w:t>
      </w:r>
    </w:p>
    <w:p w14:paraId="0CC49C0B"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JDV_ImmunizationCode</w:t>
      </w:r>
    </w:p>
    <w:p w14:paraId="6DA31401"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4436B8B"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9816CAB"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0532A64E"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0322AB12"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640995DF"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5EC77F07"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661196B"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618EA98"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34ECC96C"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7AF805FA"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80A4E8B" w14:textId="77777777" w:rsidR="00392469" w:rsidRPr="009B38B9" w:rsidRDefault="00392469" w:rsidP="00392469">
      <w:pPr>
        <w:pStyle w:val="Titre4"/>
      </w:pPr>
      <w:bookmarkStart w:id="59" w:name="_Toc122352556"/>
      <w:r w:rsidRPr="009B38B9">
        <w:t xml:space="preserve">Appel de ces </w:t>
      </w:r>
      <w:r>
        <w:t>schematron</w:t>
      </w:r>
      <w:r w:rsidRPr="009B38B9">
        <w:t xml:space="preserve">s de JDV génériques par le </w:t>
      </w:r>
      <w:r>
        <w:t>schematron</w:t>
      </w:r>
      <w:r w:rsidRPr="009B38B9">
        <w:t xml:space="preserve"> CI-SIS_StructurationMinimale.sch</w:t>
      </w:r>
      <w:bookmarkEnd w:id="59"/>
    </w:p>
    <w:p w14:paraId="5E73F4C0" w14:textId="77777777" w:rsidR="00392469" w:rsidRPr="009B38B9" w:rsidRDefault="00392469" w:rsidP="00392469">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218143D1"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77136923"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r>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3EB5571B" w14:textId="77777777" w:rsidR="0039246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p>
    <w:p w14:paraId="4DDB7628" w14:textId="77777777" w:rsidR="0039246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w:t>
      </w:r>
      <w:r>
        <w:rPr>
          <w:rFonts w:ascii="Courier New" w:hAnsi="Courier New" w:cs="Courier New"/>
          <w:color w:val="993300"/>
          <w:sz w:val="16"/>
          <w:szCs w:val="16"/>
          <w:highlight w:val="white"/>
        </w:rPr>
        <w:t>PersonalRelationshipRoleType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7750C414"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w:t>
      </w:r>
      <w:r>
        <w:rPr>
          <w:rFonts w:ascii="Courier New" w:hAnsi="Courier New" w:cs="Courier New"/>
          <w:color w:val="993300"/>
          <w:sz w:val="16"/>
          <w:szCs w:val="16"/>
          <w:highlight w:val="white"/>
        </w:rPr>
        <w:t>ImmunizationCode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"JDV_observationIntoleranceType"</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"JDV_problemCodes"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707F3484"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5B0E9287"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9183882"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113CA98C" w14:textId="77777777" w:rsidR="00392469" w:rsidRDefault="00392469" w:rsidP="00392469">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5F411CED" w14:textId="77777777" w:rsidR="00392469" w:rsidRPr="009B38B9" w:rsidRDefault="00392469" w:rsidP="00392469">
      <w:pPr>
        <w:jc w:val="left"/>
        <w:rPr>
          <w:rFonts w:asciiTheme="minorHAnsi" w:hAnsiTheme="minorHAnsi" w:cstheme="minorHAnsi"/>
          <w:sz w:val="20"/>
          <w:szCs w:val="20"/>
        </w:rPr>
      </w:pPr>
    </w:p>
    <w:p w14:paraId="5FFF8B5C" w14:textId="77777777" w:rsidR="00392469" w:rsidRPr="009B38B9" w:rsidRDefault="00392469" w:rsidP="00392469">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69922B66" w14:textId="77777777" w:rsidR="00392469" w:rsidRPr="009B38B9"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r>
      <w:r w:rsidRPr="009B38B9">
        <w:rPr>
          <w:rFonts w:ascii="Courier New" w:hAnsi="Courier New" w:cs="Courier New"/>
          <w:color w:val="000000"/>
          <w:sz w:val="16"/>
          <w:szCs w:val="16"/>
          <w:highlight w:val="white"/>
        </w:rPr>
        <w:lastRenderedPageBreak/>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797E63C" w14:textId="77777777" w:rsidR="00392469" w:rsidRPr="00E814FD" w:rsidRDefault="00392469" w:rsidP="00392469">
      <w:pPr>
        <w:shd w:val="clear" w:color="auto" w:fill="FFFFFF"/>
        <w:autoSpaceDE w:val="0"/>
        <w:autoSpaceDN w:val="0"/>
        <w:adjustRightInd w:val="0"/>
        <w:spacing w:after="0"/>
        <w:jc w:val="left"/>
        <w:rPr>
          <w:rFonts w:asciiTheme="minorHAnsi" w:hAnsiTheme="minorHAnsi" w:cstheme="minorHAnsi"/>
          <w:sz w:val="18"/>
          <w:szCs w:val="18"/>
        </w:rPr>
      </w:pPr>
    </w:p>
    <w:p w14:paraId="09686125"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bCs/>
          <w:sz w:val="20"/>
          <w:szCs w:val="20"/>
        </w:rPr>
      </w:pPr>
    </w:p>
    <w:p w14:paraId="046377A6"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76F1DF69"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CI-SIS_StructurationMinimale.sch)</w:t>
      </w:r>
    </w:p>
    <w:p w14:paraId="3814C39E"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0FA163A3"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3D781285"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426B5BE5" w14:textId="77777777" w:rsidR="00392469" w:rsidRPr="009B38B9" w:rsidRDefault="00392469" w:rsidP="00392469">
      <w:pPr>
        <w:shd w:val="clear" w:color="auto" w:fill="FFFFFF"/>
        <w:autoSpaceDE w:val="0"/>
        <w:autoSpaceDN w:val="0"/>
        <w:adjustRightInd w:val="0"/>
        <w:spacing w:after="0"/>
        <w:rPr>
          <w:rFonts w:asciiTheme="minorHAnsi" w:hAnsiTheme="minorHAnsi" w:cstheme="minorHAnsi"/>
          <w:sz w:val="20"/>
          <w:szCs w:val="20"/>
          <w:highlight w:val="white"/>
        </w:rPr>
      </w:pPr>
    </w:p>
    <w:p w14:paraId="2BB14964" w14:textId="77777777" w:rsidR="00392469" w:rsidRPr="009B38B9" w:rsidRDefault="00392469" w:rsidP="00392469">
      <w:pPr>
        <w:pStyle w:val="Titre3"/>
      </w:pPr>
      <w:bookmarkStart w:id="60" w:name="_Toc122352557"/>
      <w:bookmarkStart w:id="61" w:name="_Toc146291982"/>
      <w:r w:rsidRPr="009B38B9">
        <w:t>Shématrons de JDV spécifiques à un volet</w:t>
      </w:r>
      <w:bookmarkEnd w:id="60"/>
      <w:bookmarkEnd w:id="61"/>
    </w:p>
    <w:p w14:paraId="4B595C11" w14:textId="77777777" w:rsidR="00392469" w:rsidRPr="00E814FD" w:rsidRDefault="00392469" w:rsidP="00392469">
      <w:pPr>
        <w:jc w:val="left"/>
        <w:rPr>
          <w:rFonts w:asciiTheme="minorHAnsi" w:hAnsiTheme="minorHAnsi" w:cstheme="minorHAnsi"/>
          <w:sz w:val="18"/>
          <w:szCs w:val="18"/>
        </w:rPr>
      </w:pPr>
    </w:p>
    <w:p w14:paraId="3E2DD0BE" w14:textId="77777777" w:rsidR="00392469" w:rsidRPr="009B38B9" w:rsidRDefault="00392469" w:rsidP="00392469">
      <w:pPr>
        <w:pStyle w:val="Titre4"/>
      </w:pPr>
      <w:bookmarkStart w:id="62" w:name="_Toc122352558"/>
      <w:r w:rsidRPr="009B38B9">
        <w:t>Liste des JDV spécifiques</w:t>
      </w:r>
      <w:bookmarkEnd w:id="62"/>
    </w:p>
    <w:p w14:paraId="7EADD752"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6E2A5DDF"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6A60223B"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050E12C5" w14:textId="77777777" w:rsidR="00392469" w:rsidRPr="009B38B9" w:rsidRDefault="00392469" w:rsidP="00392469">
      <w:pPr>
        <w:pStyle w:val="Titre4"/>
      </w:pPr>
      <w:bookmarkStart w:id="63" w:name="_Toc122352559"/>
      <w:r>
        <w:t>Schematron</w:t>
      </w:r>
      <w:r w:rsidRPr="009B38B9">
        <w:t>s des JDV spécifiques</w:t>
      </w:r>
      <w:bookmarkEnd w:id="63"/>
    </w:p>
    <w:p w14:paraId="07F2C12C" w14:textId="77777777" w:rsidR="00392469" w:rsidRPr="009B38B9" w:rsidRDefault="00392469" w:rsidP="00392469">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06E971E8" w14:textId="77777777" w:rsidR="00392469" w:rsidRPr="009B38B9" w:rsidRDefault="00392469" w:rsidP="00392469">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44C3783E" w14:textId="77777777" w:rsidR="00392469" w:rsidRPr="009B38B9" w:rsidRDefault="00392469" w:rsidP="00392469">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\JDV_Activite-CISIS.sch</w:t>
      </w:r>
    </w:p>
    <w:p w14:paraId="19E8CDC0" w14:textId="77777777" w:rsidR="00392469" w:rsidRPr="009B38B9" w:rsidRDefault="00392469" w:rsidP="00392469">
      <w:pPr>
        <w:jc w:val="left"/>
        <w:rPr>
          <w:rFonts w:asciiTheme="minorHAnsi" w:hAnsiTheme="minorHAnsi" w:cstheme="minorHAnsi"/>
          <w:b/>
          <w:bCs/>
          <w:sz w:val="20"/>
          <w:szCs w:val="20"/>
        </w:rPr>
      </w:pPr>
    </w:p>
    <w:p w14:paraId="1329EF75" w14:textId="77777777" w:rsidR="00392469" w:rsidRPr="009B38B9" w:rsidRDefault="00392469" w:rsidP="00392469">
      <w:pPr>
        <w:pStyle w:val="Titre4"/>
      </w:pPr>
      <w:bookmarkStart w:id="64" w:name="_Toc122352560"/>
      <w:r w:rsidRPr="009B38B9">
        <w:t xml:space="preserve">Appel du </w:t>
      </w:r>
      <w:r>
        <w:t>schematron</w:t>
      </w:r>
      <w:r w:rsidRPr="009B38B9">
        <w:t xml:space="preserve"> d’un JDV spécifique par un </w:t>
      </w:r>
      <w:r>
        <w:t>schematron</w:t>
      </w:r>
      <w:r w:rsidRPr="009B38B9">
        <w:t xml:space="preserve"> d’un modèle de document</w:t>
      </w:r>
      <w:bookmarkEnd w:id="64"/>
    </w:p>
    <w:p w14:paraId="4AD41187" w14:textId="77777777" w:rsidR="00392469" w:rsidRPr="009B38B9" w:rsidRDefault="00392469" w:rsidP="00392469">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44B14075" w14:textId="77777777" w:rsidR="00392469" w:rsidRPr="009B38B9" w:rsidRDefault="00392469" w:rsidP="00392469">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5F02AF3B"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5094567"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p>
    <w:p w14:paraId="4FB82129"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65DD0A31"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6BDCF402"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1689D462"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0A57D8E" w14:textId="77777777" w:rsidR="00392469" w:rsidRPr="009B38B9" w:rsidRDefault="00392469" w:rsidP="00392469">
      <w:pPr>
        <w:jc w:val="left"/>
        <w:rPr>
          <w:rFonts w:asciiTheme="minorHAnsi" w:hAnsiTheme="minorHAnsi" w:cstheme="minorHAnsi"/>
          <w:bCs/>
          <w:sz w:val="20"/>
          <w:szCs w:val="20"/>
        </w:rPr>
      </w:pPr>
    </w:p>
    <w:p w14:paraId="27CE9524" w14:textId="77777777" w:rsidR="00392469" w:rsidRPr="009B38B9" w:rsidRDefault="00392469" w:rsidP="00392469">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B3C56C7"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lastRenderedPageBreak/>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14D9DBD3"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p>
    <w:p w14:paraId="04D2E4BB"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299D7A74"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 xml:space="preserve">dans le </w:t>
      </w:r>
      <w:r>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196F878A"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66AF72FA"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73DAC359" w14:textId="77777777" w:rsidR="00392469" w:rsidRPr="009B38B9" w:rsidRDefault="00392469" w:rsidP="00392469">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2A852811"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15EDC08" w14:textId="77777777" w:rsidR="00392469" w:rsidRPr="009B38B9" w:rsidRDefault="00392469" w:rsidP="00392469">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3F2C002A"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160F1C42"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CBBD103" w14:textId="77777777" w:rsidR="00392469" w:rsidRPr="00E814FD" w:rsidRDefault="00392469" w:rsidP="00392469">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2C4E5368"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53E28529"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341B6191" w14:textId="77777777" w:rsidR="00392469" w:rsidRPr="00E814FD" w:rsidRDefault="00392469" w:rsidP="0039246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197AD231" w14:textId="77777777" w:rsidR="00392469" w:rsidRPr="009B38B9" w:rsidRDefault="00392469" w:rsidP="00392469">
      <w:pPr>
        <w:jc w:val="left"/>
        <w:rPr>
          <w:rFonts w:asciiTheme="minorHAnsi" w:hAnsiTheme="minorHAnsi" w:cstheme="minorHAnsi"/>
          <w:b/>
          <w:sz w:val="20"/>
          <w:szCs w:val="20"/>
        </w:rPr>
      </w:pPr>
    </w:p>
    <w:p w14:paraId="17DE6577" w14:textId="77777777" w:rsidR="00392469" w:rsidRPr="009B38B9" w:rsidRDefault="00392469" w:rsidP="00392469">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9E73A88" w14:textId="77777777" w:rsidR="00392469" w:rsidRPr="009B38B9" w:rsidRDefault="00392469" w:rsidP="00392469">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46BD4501" w14:textId="77777777" w:rsidR="00392469" w:rsidRPr="009B38B9" w:rsidRDefault="00392469" w:rsidP="00392469">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660D09C8" w14:textId="77777777" w:rsidR="00392469" w:rsidRPr="009B38B9" w:rsidRDefault="00392469" w:rsidP="00392469">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D3D365E" w14:textId="77777777" w:rsidR="00392469" w:rsidRPr="009B38B9" w:rsidRDefault="00392469" w:rsidP="00392469">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505B7F87" w14:textId="77777777" w:rsidR="00392469" w:rsidRPr="009B38B9" w:rsidRDefault="00392469" w:rsidP="00392469">
      <w:pPr>
        <w:jc w:val="left"/>
        <w:rPr>
          <w:rFonts w:asciiTheme="minorHAnsi" w:hAnsiTheme="minorHAnsi" w:cstheme="minorHAnsi"/>
          <w:sz w:val="20"/>
          <w:szCs w:val="20"/>
        </w:rPr>
      </w:pPr>
    </w:p>
    <w:p w14:paraId="61382D8A" w14:textId="77777777" w:rsidR="00392469" w:rsidRPr="00E814FD" w:rsidRDefault="00392469" w:rsidP="00392469">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337FC9F" w14:textId="77777777" w:rsidR="00392469" w:rsidRPr="009B38B9" w:rsidRDefault="00392469" w:rsidP="00392469">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5E33268" w14:textId="77777777" w:rsidR="00392469" w:rsidRPr="009B38B9" w:rsidRDefault="00392469" w:rsidP="00392469">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0811A709" w14:textId="77777777" w:rsidR="00392469" w:rsidRPr="009B38B9" w:rsidRDefault="00392469" w:rsidP="00392469">
      <w:pPr>
        <w:spacing w:after="0"/>
        <w:jc w:val="left"/>
        <w:rPr>
          <w:rFonts w:asciiTheme="minorHAnsi" w:hAnsiTheme="minorHAnsi" w:cstheme="minorHAnsi"/>
          <w:sz w:val="20"/>
          <w:szCs w:val="20"/>
        </w:rPr>
      </w:pPr>
    </w:p>
    <w:p w14:paraId="2841C349" w14:textId="77777777" w:rsidR="00392469" w:rsidRPr="009B38B9" w:rsidRDefault="00392469" w:rsidP="00392469">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7DED9824" w14:textId="77777777" w:rsidR="00392469" w:rsidRPr="00F83D3E" w:rsidRDefault="00392469" w:rsidP="00392469">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F83D3E">
        <w:rPr>
          <w:rFonts w:asciiTheme="minorHAnsi" w:hAnsiTheme="minorHAnsi" w:cstheme="minorHAnsi"/>
          <w:color w:val="000096"/>
          <w:sz w:val="18"/>
          <w:szCs w:val="18"/>
          <w:highlight w:val="white"/>
        </w:rPr>
        <w:t>&lt;param</w:t>
      </w:r>
      <w:r w:rsidRPr="00F83D3E">
        <w:rPr>
          <w:rFonts w:asciiTheme="minorHAnsi" w:hAnsiTheme="minorHAnsi" w:cstheme="minorHAnsi"/>
          <w:color w:val="F5844C"/>
          <w:sz w:val="18"/>
          <w:szCs w:val="18"/>
          <w:highlight w:val="white"/>
        </w:rPr>
        <w:t xml:space="preserve"> name</w:t>
      </w:r>
      <w:r w:rsidRPr="00F83D3E">
        <w:rPr>
          <w:rFonts w:asciiTheme="minorHAnsi" w:hAnsiTheme="minorHAnsi" w:cstheme="minorHAnsi"/>
          <w:color w:val="FF8040"/>
          <w:sz w:val="18"/>
          <w:szCs w:val="18"/>
          <w:highlight w:val="white"/>
        </w:rPr>
        <w:t>=</w:t>
      </w:r>
      <w:r w:rsidRPr="00F83D3E">
        <w:rPr>
          <w:rFonts w:asciiTheme="minorHAnsi" w:hAnsiTheme="minorHAnsi" w:cstheme="minorHAnsi"/>
          <w:color w:val="993300"/>
          <w:sz w:val="18"/>
          <w:szCs w:val="18"/>
          <w:highlight w:val="white"/>
        </w:rPr>
        <w:t>"xpath_elt"</w:t>
      </w:r>
      <w:r w:rsidRPr="00F83D3E">
        <w:rPr>
          <w:rFonts w:asciiTheme="minorHAnsi" w:hAnsiTheme="minorHAnsi" w:cstheme="minorHAnsi"/>
          <w:color w:val="F5844C"/>
          <w:sz w:val="18"/>
          <w:szCs w:val="18"/>
          <w:highlight w:val="white"/>
        </w:rPr>
        <w:t xml:space="preserve"> value</w:t>
      </w:r>
      <w:r w:rsidRPr="00F83D3E">
        <w:rPr>
          <w:rFonts w:asciiTheme="minorHAnsi" w:hAnsiTheme="minorHAnsi" w:cstheme="minorHAnsi"/>
          <w:color w:val="FF8040"/>
          <w:sz w:val="18"/>
          <w:szCs w:val="18"/>
          <w:highlight w:val="white"/>
        </w:rPr>
        <w:t>=</w:t>
      </w:r>
      <w:r w:rsidRPr="00F83D3E">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F83D3E">
        <w:rPr>
          <w:rFonts w:asciiTheme="minorHAnsi" w:hAnsiTheme="minorHAnsi" w:cstheme="minorHAnsi"/>
          <w:color w:val="000096"/>
          <w:sz w:val="18"/>
          <w:szCs w:val="18"/>
          <w:highlight w:val="white"/>
        </w:rPr>
        <w:t>/&gt;</w:t>
      </w:r>
    </w:p>
    <w:p w14:paraId="1EF28801" w14:textId="77777777" w:rsidR="00392469" w:rsidRPr="00F83D3E" w:rsidRDefault="00392469" w:rsidP="00392469">
      <w:pPr>
        <w:spacing w:after="0"/>
        <w:jc w:val="left"/>
        <w:rPr>
          <w:rFonts w:asciiTheme="minorHAnsi" w:hAnsiTheme="minorHAnsi" w:cstheme="minorHAnsi"/>
          <w:sz w:val="20"/>
          <w:szCs w:val="20"/>
        </w:rPr>
      </w:pPr>
    </w:p>
    <w:p w14:paraId="595849A1" w14:textId="77777777" w:rsidR="00392469" w:rsidRPr="009B38B9" w:rsidRDefault="00392469" w:rsidP="00392469">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2B0D9954" w14:textId="77777777" w:rsidR="00392469" w:rsidRPr="009B38B9" w:rsidRDefault="00392469" w:rsidP="00392469">
      <w:pPr>
        <w:spacing w:after="0"/>
        <w:jc w:val="left"/>
        <w:rPr>
          <w:rFonts w:asciiTheme="minorHAnsi" w:hAnsiTheme="minorHAnsi" w:cstheme="minorHAnsi"/>
          <w:sz w:val="20"/>
          <w:szCs w:val="20"/>
        </w:rPr>
      </w:pPr>
    </w:p>
    <w:p w14:paraId="43BFFE50" w14:textId="77777777" w:rsidR="00392469" w:rsidRPr="009B38B9" w:rsidRDefault="00392469" w:rsidP="00392469">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378C11E3" w14:textId="77777777" w:rsidR="00392469" w:rsidRPr="009B38B9" w:rsidRDefault="00392469" w:rsidP="00392469">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13970E9B" w14:textId="77777777" w:rsidR="00392469" w:rsidRPr="009B38B9" w:rsidRDefault="00392469" w:rsidP="00392469">
      <w:pPr>
        <w:spacing w:after="0"/>
        <w:jc w:val="left"/>
        <w:rPr>
          <w:rFonts w:asciiTheme="minorHAnsi" w:hAnsiTheme="minorHAnsi" w:cstheme="minorHAnsi"/>
          <w:sz w:val="20"/>
          <w:szCs w:val="20"/>
          <w:lang w:val="en-US"/>
        </w:rPr>
      </w:pPr>
    </w:p>
    <w:p w14:paraId="2517FB52" w14:textId="77777777" w:rsidR="00392469" w:rsidRPr="009B38B9" w:rsidRDefault="00392469" w:rsidP="00392469">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2411364F" w14:textId="77777777" w:rsidR="00392469" w:rsidRPr="009B38B9" w:rsidRDefault="00392469" w:rsidP="00392469">
      <w:pPr>
        <w:spacing w:after="0"/>
        <w:jc w:val="left"/>
        <w:rPr>
          <w:rFonts w:asciiTheme="minorHAnsi" w:hAnsiTheme="minorHAnsi" w:cstheme="minorHAnsi"/>
          <w:sz w:val="20"/>
          <w:szCs w:val="20"/>
        </w:rPr>
      </w:pPr>
    </w:p>
    <w:p w14:paraId="435D2D0C" w14:textId="77777777" w:rsidR="00392469" w:rsidRPr="009B38B9" w:rsidRDefault="00392469" w:rsidP="00392469">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6895EF9C" w14:textId="77777777" w:rsidR="00392469" w:rsidRPr="009B38B9" w:rsidRDefault="00392469" w:rsidP="00392469">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5B163419" w14:textId="77777777" w:rsidR="00392469" w:rsidRPr="009B38B9" w:rsidRDefault="00392469" w:rsidP="00392469">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7DD989A8" w14:textId="77777777" w:rsidR="00392469" w:rsidRPr="009B38B9" w:rsidRDefault="00392469" w:rsidP="00392469">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1D82E56C" w14:textId="77777777" w:rsidR="00392469" w:rsidRPr="009B38B9" w:rsidRDefault="00392469" w:rsidP="00392469">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41A82F95" w14:textId="77777777" w:rsidR="00392469" w:rsidRPr="009B38B9" w:rsidRDefault="00392469" w:rsidP="00392469">
      <w:pPr>
        <w:jc w:val="left"/>
        <w:rPr>
          <w:rFonts w:asciiTheme="minorHAnsi" w:hAnsiTheme="minorHAnsi" w:cstheme="minorHAnsi"/>
          <w:sz w:val="20"/>
          <w:szCs w:val="20"/>
          <w:lang w:val="en-US"/>
        </w:rPr>
      </w:pPr>
    </w:p>
    <w:p w14:paraId="6C364EAD" w14:textId="77777777" w:rsidR="00392469" w:rsidRPr="009B38B9" w:rsidRDefault="00392469" w:rsidP="00392469">
      <w:pPr>
        <w:jc w:val="left"/>
        <w:rPr>
          <w:rFonts w:asciiTheme="minorHAnsi" w:hAnsiTheme="minorHAnsi" w:cstheme="minorHAnsi"/>
          <w:sz w:val="20"/>
          <w:szCs w:val="20"/>
          <w:lang w:val="en-US"/>
        </w:rPr>
      </w:pPr>
    </w:p>
    <w:p w14:paraId="7A754419" w14:textId="77777777" w:rsidR="00392469" w:rsidRPr="00E814FD" w:rsidRDefault="00392469" w:rsidP="00392469">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7FC259A8" w14:textId="77777777" w:rsidR="00392469" w:rsidRPr="008B5193" w:rsidRDefault="00392469" w:rsidP="00392469">
      <w:pPr>
        <w:pStyle w:val="Titre2"/>
      </w:pPr>
      <w:bookmarkStart w:id="65" w:name="_Toc146291983"/>
      <w:r w:rsidRPr="008B5193">
        <w:lastRenderedPageBreak/>
        <w:t>Validation sémantique</w:t>
      </w:r>
      <w:r>
        <w:t xml:space="preserve"> (schematron </w:t>
      </w:r>
      <w:r w:rsidRPr="008504A3">
        <w:t>terminologie.sch</w:t>
      </w:r>
      <w:r>
        <w:t>)</w:t>
      </w:r>
      <w:bookmarkEnd w:id="65"/>
    </w:p>
    <w:p w14:paraId="5DF6757F" w14:textId="77777777" w:rsidR="00392469" w:rsidRPr="00A2647F" w:rsidRDefault="00392469" w:rsidP="00392469">
      <w:pPr>
        <w:rPr>
          <w:rFonts w:asciiTheme="minorHAnsi" w:hAnsiTheme="minorHAnsi" w:cstheme="minorHAnsi"/>
          <w:sz w:val="20"/>
          <w:szCs w:val="20"/>
        </w:rPr>
      </w:pPr>
      <w:r>
        <w:rPr>
          <w:rFonts w:asciiTheme="minorHAnsi" w:hAnsiTheme="minorHAnsi" w:cstheme="minorHAnsi"/>
          <w:sz w:val="20"/>
          <w:szCs w:val="20"/>
        </w:rPr>
        <w:t>Un schematron permettant de</w:t>
      </w:r>
      <w:r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Pr="00A2647F">
        <w:rPr>
          <w:rFonts w:asciiTheme="minorHAnsi" w:hAnsiTheme="minorHAnsi" w:cstheme="minorHAnsi"/>
          <w:sz w:val="20"/>
          <w:szCs w:val="20"/>
        </w:rPr>
        <w:t>s’appu</w:t>
      </w:r>
      <w:r>
        <w:rPr>
          <w:rFonts w:asciiTheme="minorHAnsi" w:hAnsiTheme="minorHAnsi" w:cstheme="minorHAnsi"/>
          <w:sz w:val="20"/>
          <w:szCs w:val="20"/>
        </w:rPr>
        <w:t>ie</w:t>
      </w:r>
      <w:r w:rsidRPr="00A2647F">
        <w:rPr>
          <w:rFonts w:asciiTheme="minorHAnsi" w:hAnsiTheme="minorHAnsi" w:cstheme="minorHAnsi"/>
          <w:sz w:val="20"/>
          <w:szCs w:val="20"/>
        </w:rPr>
        <w:t xml:space="preserve"> sur </w:t>
      </w:r>
      <w:r>
        <w:rPr>
          <w:rFonts w:asciiTheme="minorHAnsi" w:hAnsiTheme="minorHAnsi" w:cstheme="minorHAnsi"/>
          <w:sz w:val="20"/>
          <w:szCs w:val="20"/>
        </w:rPr>
        <w:t>d</w:t>
      </w:r>
      <w:r w:rsidRPr="00A2647F">
        <w:rPr>
          <w:rFonts w:asciiTheme="minorHAnsi" w:hAnsiTheme="minorHAnsi" w:cstheme="minorHAnsi"/>
          <w:sz w:val="20"/>
          <w:szCs w:val="20"/>
        </w:rPr>
        <w:t>es fichiers de terminologies</w:t>
      </w:r>
      <w:r>
        <w:rPr>
          <w:rFonts w:asciiTheme="minorHAnsi" w:hAnsiTheme="minorHAnsi" w:cstheme="minorHAnsi"/>
          <w:sz w:val="20"/>
          <w:szCs w:val="20"/>
        </w:rPr>
        <w:t xml:space="preserve"> au format rdf</w:t>
      </w:r>
      <w:r w:rsidRPr="00A2647F">
        <w:rPr>
          <w:rFonts w:asciiTheme="minorHAnsi" w:hAnsiTheme="minorHAnsi" w:cstheme="minorHAnsi"/>
          <w:sz w:val="20"/>
          <w:szCs w:val="20"/>
        </w:rPr>
        <w:t xml:space="preserve"> produits par le CGTS.</w:t>
      </w:r>
    </w:p>
    <w:p w14:paraId="53065F87" w14:textId="77777777" w:rsidR="00392469" w:rsidRPr="00A2647F" w:rsidRDefault="00392469" w:rsidP="00392469">
      <w:pPr>
        <w:rPr>
          <w:rFonts w:asciiTheme="minorHAnsi" w:hAnsiTheme="minorHAnsi" w:cstheme="minorHAnsi"/>
          <w:sz w:val="20"/>
          <w:szCs w:val="20"/>
        </w:rPr>
      </w:pPr>
    </w:p>
    <w:p w14:paraId="368BA871" w14:textId="77777777" w:rsidR="00392469" w:rsidRPr="00A2647F" w:rsidRDefault="00392469" w:rsidP="00392469">
      <w:pPr>
        <w:pStyle w:val="Titre3"/>
      </w:pPr>
      <w:bookmarkStart w:id="66" w:name="_Toc73630072"/>
      <w:bookmarkStart w:id="67" w:name="_Toc146291984"/>
      <w:r>
        <w:t>Codes à vérifier dans les d</w:t>
      </w:r>
      <w:r w:rsidRPr="00A2647F">
        <w:t>ocument</w:t>
      </w:r>
      <w:r>
        <w:t>s</w:t>
      </w:r>
      <w:r w:rsidRPr="00A2647F">
        <w:t xml:space="preserve"> CDA</w:t>
      </w:r>
      <w:bookmarkEnd w:id="66"/>
      <w:bookmarkEnd w:id="67"/>
    </w:p>
    <w:p w14:paraId="26C9CE32" w14:textId="77777777" w:rsidR="00392469" w:rsidRPr="00A2647F" w:rsidRDefault="00392469" w:rsidP="00392469">
      <w:pPr>
        <w:rPr>
          <w:rFonts w:asciiTheme="minorHAnsi" w:hAnsiTheme="minorHAnsi" w:cstheme="minorHAnsi"/>
          <w:sz w:val="20"/>
          <w:szCs w:val="20"/>
        </w:rPr>
      </w:pPr>
      <w:r>
        <w:rPr>
          <w:rFonts w:asciiTheme="minorHAnsi" w:hAnsiTheme="minorHAnsi" w:cstheme="minorHAnsi"/>
          <w:sz w:val="20"/>
          <w:szCs w:val="20"/>
        </w:rPr>
        <w:t>L</w:t>
      </w:r>
      <w:r w:rsidRPr="00A2647F">
        <w:rPr>
          <w:rFonts w:asciiTheme="minorHAnsi" w:hAnsiTheme="minorHAnsi" w:cstheme="minorHAnsi"/>
          <w:sz w:val="20"/>
          <w:szCs w:val="20"/>
        </w:rPr>
        <w:t xml:space="preserve">es données codées </w:t>
      </w:r>
      <w:r>
        <w:rPr>
          <w:rFonts w:asciiTheme="minorHAnsi" w:hAnsiTheme="minorHAnsi" w:cstheme="minorHAnsi"/>
          <w:sz w:val="20"/>
          <w:szCs w:val="20"/>
        </w:rPr>
        <w:t>à partir d'</w:t>
      </w:r>
      <w:r w:rsidRPr="00A2647F">
        <w:rPr>
          <w:rFonts w:asciiTheme="minorHAnsi" w:hAnsiTheme="minorHAnsi" w:cstheme="minorHAnsi"/>
          <w:sz w:val="20"/>
          <w:szCs w:val="20"/>
        </w:rPr>
        <w:t>une terminologie se trouvent dans les balises</w:t>
      </w:r>
      <w:r>
        <w:rPr>
          <w:rFonts w:asciiTheme="minorHAnsi" w:hAnsiTheme="minorHAnsi" w:cstheme="minorHAnsi"/>
          <w:sz w:val="20"/>
          <w:szCs w:val="20"/>
        </w:rPr>
        <w:t xml:space="preserve"> &lt;code&gt; ou &lt;value&gt;</w:t>
      </w:r>
      <w:r w:rsidRPr="00A2647F">
        <w:rPr>
          <w:rFonts w:asciiTheme="minorHAnsi" w:hAnsiTheme="minorHAnsi" w:cstheme="minorHAnsi"/>
          <w:sz w:val="20"/>
          <w:szCs w:val="20"/>
        </w:rPr>
        <w:t xml:space="preserve"> : </w:t>
      </w:r>
    </w:p>
    <w:p w14:paraId="26F81128" w14:textId="77777777" w:rsidR="00392469" w:rsidRPr="00A2647F" w:rsidRDefault="00392469" w:rsidP="00392469">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Pr="00A2647F">
        <w:rPr>
          <w:rFonts w:asciiTheme="minorHAnsi" w:hAnsiTheme="minorHAnsi" w:cstheme="minorHAnsi"/>
          <w:sz w:val="20"/>
          <w:szCs w:val="20"/>
        </w:rPr>
        <w:t>ode :</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code dans la terminologie.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displayName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libellé  du code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codeSystem</w:t>
      </w:r>
      <w:r>
        <w:rPr>
          <w:rFonts w:asciiTheme="minorHAnsi" w:hAnsiTheme="minorHAnsi" w:cstheme="minorHAnsi"/>
          <w:sz w:val="20"/>
          <w:szCs w:val="20"/>
        </w:rPr>
        <w:t>" est</w:t>
      </w:r>
      <w:r w:rsidRPr="00A2647F">
        <w:rPr>
          <w:rFonts w:asciiTheme="minorHAnsi" w:hAnsiTheme="minorHAnsi" w:cstheme="minorHAnsi"/>
          <w:sz w:val="20"/>
          <w:szCs w:val="20"/>
        </w:rPr>
        <w:t xml:space="preserve"> l’</w:t>
      </w:r>
      <w:r>
        <w:rPr>
          <w:rFonts w:asciiTheme="minorHAnsi" w:hAnsiTheme="minorHAnsi" w:cstheme="minorHAnsi"/>
          <w:sz w:val="20"/>
          <w:szCs w:val="20"/>
        </w:rPr>
        <w:t>OID</w:t>
      </w:r>
      <w:r w:rsidRPr="00A2647F">
        <w:rPr>
          <w:rFonts w:asciiTheme="minorHAnsi" w:hAnsiTheme="minorHAnsi" w:cstheme="minorHAnsi"/>
          <w:sz w:val="20"/>
          <w:szCs w:val="20"/>
        </w:rPr>
        <w:t xml:space="preserve"> de la terminologie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codeSystemName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Pr="00A2647F">
        <w:rPr>
          <w:rFonts w:asciiTheme="minorHAnsi" w:hAnsiTheme="minorHAnsi" w:cstheme="minorHAnsi"/>
          <w:sz w:val="20"/>
          <w:szCs w:val="20"/>
        </w:rPr>
        <w:t>la terminologie.</w:t>
      </w:r>
      <w:r w:rsidRPr="00A2647F">
        <w:rPr>
          <w:rFonts w:asciiTheme="minorHAnsi" w:hAnsiTheme="minorHAnsi" w:cstheme="minorHAnsi"/>
          <w:sz w:val="20"/>
          <w:szCs w:val="20"/>
        </w:rPr>
        <w:br/>
      </w:r>
    </w:p>
    <w:p w14:paraId="15B6FFD4" w14:textId="77777777" w:rsidR="00392469" w:rsidRDefault="00392469" w:rsidP="00392469">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données codées)</w:t>
      </w:r>
      <w:r w:rsidRPr="00A2647F">
        <w:rPr>
          <w:rFonts w:asciiTheme="minorHAnsi" w:hAnsiTheme="minorHAnsi" w:cstheme="minorHAnsi"/>
          <w:sz w:val="20"/>
          <w:szCs w:val="20"/>
        </w:rPr>
        <w:t> :</w:t>
      </w:r>
    </w:p>
    <w:p w14:paraId="288128C1" w14:textId="77777777" w:rsidR="00392469" w:rsidRPr="00A2647F" w:rsidRDefault="00392469" w:rsidP="00392469">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w:t>
      </w:r>
      <w:r w:rsidRPr="00A2647F">
        <w:rPr>
          <w:rFonts w:asciiTheme="minorHAnsi" w:hAnsiTheme="minorHAnsi" w:cstheme="minorHAnsi"/>
          <w:sz w:val="20"/>
          <w:szCs w:val="20"/>
        </w:rPr>
        <w:t>CE</w:t>
      </w:r>
      <w:r>
        <w:rPr>
          <w:rFonts w:asciiTheme="minorHAnsi" w:hAnsiTheme="minorHAnsi" w:cstheme="minorHAnsi"/>
          <w:sz w:val="20"/>
          <w:szCs w:val="20"/>
        </w:rPr>
        <w:t>"</w:t>
      </w:r>
      <w:r w:rsidRPr="00A2647F">
        <w:rPr>
          <w:rFonts w:asciiTheme="minorHAnsi" w:hAnsiTheme="minorHAnsi" w:cstheme="minorHAnsi"/>
          <w:sz w:val="20"/>
          <w:szCs w:val="20"/>
        </w:rPr>
        <w:t xml:space="preserve"> ou </w:t>
      </w:r>
      <w:r>
        <w:rPr>
          <w:rFonts w:asciiTheme="minorHAnsi" w:hAnsiTheme="minorHAnsi" w:cstheme="minorHAnsi"/>
          <w:sz w:val="20"/>
          <w:szCs w:val="20"/>
        </w:rPr>
        <w:t>"</w:t>
      </w:r>
      <w:r w:rsidRPr="00A2647F">
        <w:rPr>
          <w:rFonts w:asciiTheme="minorHAnsi" w:hAnsiTheme="minorHAnsi" w:cstheme="minorHAnsi"/>
          <w:sz w:val="20"/>
          <w:szCs w:val="20"/>
        </w:rPr>
        <w:t>CD</w:t>
      </w:r>
      <w:r>
        <w:rPr>
          <w:rFonts w:asciiTheme="minorHAnsi" w:hAnsiTheme="minorHAnsi" w:cstheme="minorHAnsi"/>
          <w:sz w:val="20"/>
          <w:szCs w:val="20"/>
        </w:rPr>
        <w:t>" pour le valeurs codées)</w:t>
      </w:r>
    </w:p>
    <w:p w14:paraId="7E054B8D" w14:textId="77777777" w:rsidR="00392469" w:rsidRDefault="00392469" w:rsidP="00392469">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code dans la terminologie.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"d</w:t>
      </w:r>
      <w:r w:rsidRPr="00A2647F">
        <w:rPr>
          <w:rFonts w:asciiTheme="minorHAnsi" w:hAnsiTheme="minorHAnsi" w:cstheme="minorHAnsi"/>
          <w:sz w:val="20"/>
          <w:szCs w:val="20"/>
        </w:rPr>
        <w:t>isplayName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libellé du code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codeSystem</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w:t>
      </w:r>
      <w:r>
        <w:rPr>
          <w:rFonts w:asciiTheme="minorHAnsi" w:hAnsiTheme="minorHAnsi" w:cstheme="minorHAnsi"/>
          <w:sz w:val="20"/>
          <w:szCs w:val="20"/>
        </w:rPr>
        <w:t>OID</w:t>
      </w:r>
      <w:r w:rsidRPr="00A2647F">
        <w:rPr>
          <w:rFonts w:asciiTheme="minorHAnsi" w:hAnsiTheme="minorHAnsi" w:cstheme="minorHAnsi"/>
          <w:sz w:val="20"/>
          <w:szCs w:val="20"/>
        </w:rPr>
        <w:t xml:space="preserve"> de la terminologie</w:t>
      </w:r>
      <w:r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codeSystemName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le nom </w:t>
      </w:r>
      <w:r>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2C305F74" w14:textId="77777777" w:rsidR="00392469" w:rsidRDefault="00392469" w:rsidP="00392469">
      <w:pPr>
        <w:jc w:val="left"/>
        <w:rPr>
          <w:rFonts w:asciiTheme="minorHAnsi" w:hAnsiTheme="minorHAnsi" w:cstheme="minorHAnsi"/>
          <w:sz w:val="20"/>
          <w:szCs w:val="20"/>
        </w:rPr>
      </w:pPr>
    </w:p>
    <w:p w14:paraId="56CAA919" w14:textId="77777777" w:rsidR="00392469" w:rsidRPr="00A2647F" w:rsidRDefault="00392469" w:rsidP="00392469">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37C61A9F" w14:textId="77777777" w:rsidR="00392469" w:rsidRPr="00D1165B" w:rsidRDefault="00392469" w:rsidP="00392469">
      <w:pPr>
        <w:spacing w:line="276" w:lineRule="auto"/>
        <w:rPr>
          <w:rFonts w:asciiTheme="minorHAnsi" w:hAnsiTheme="minorHAnsi" w:cstheme="minorHAnsi"/>
          <w:sz w:val="20"/>
          <w:szCs w:val="20"/>
        </w:rPr>
      </w:pPr>
    </w:p>
    <w:p w14:paraId="45F806E0" w14:textId="77777777" w:rsidR="00392469" w:rsidRDefault="00392469" w:rsidP="00392469">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572C934B" w14:textId="77777777" w:rsidR="00392469" w:rsidRPr="00A2647F" w:rsidRDefault="00392469" w:rsidP="00392469">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41B8EDE" w14:textId="77777777" w:rsidR="00392469" w:rsidRDefault="00392469" w:rsidP="00392469">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1044C6B3" w14:textId="77777777" w:rsidR="00392469" w:rsidRPr="00A2647F" w:rsidRDefault="00392469" w:rsidP="00392469">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398771A8" w14:textId="77777777" w:rsidR="00392469" w:rsidRDefault="00392469" w:rsidP="00392469">
      <w:pPr>
        <w:jc w:val="left"/>
        <w:rPr>
          <w:rFonts w:asciiTheme="minorHAnsi" w:hAnsiTheme="minorHAnsi" w:cstheme="minorHAnsi"/>
          <w:sz w:val="20"/>
          <w:szCs w:val="20"/>
        </w:rPr>
      </w:pPr>
    </w:p>
    <w:p w14:paraId="1C200F74" w14:textId="77777777" w:rsidR="00392469" w:rsidRPr="009B38B9" w:rsidRDefault="00392469" w:rsidP="00392469">
      <w:pPr>
        <w:pStyle w:val="Titre3"/>
      </w:pPr>
      <w:bookmarkStart w:id="68" w:name="_Toc73630074"/>
      <w:bookmarkStart w:id="69" w:name="_Toc146291985"/>
      <w:r w:rsidRPr="009B38B9">
        <w:t>Fichier</w:t>
      </w:r>
      <w:r>
        <w:t>s</w:t>
      </w:r>
      <w:r w:rsidRPr="009B38B9">
        <w:t xml:space="preserve"> de terminologie</w:t>
      </w:r>
      <w:bookmarkEnd w:id="68"/>
      <w:r>
        <w:t>s</w:t>
      </w:r>
      <w:bookmarkEnd w:id="69"/>
    </w:p>
    <w:p w14:paraId="14FD8B51" w14:textId="77777777" w:rsidR="00392469" w:rsidRDefault="00392469" w:rsidP="00392469">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5DD6626A" w14:textId="77777777" w:rsidR="00392469" w:rsidRPr="000B3301" w:rsidRDefault="00392469" w:rsidP="00392469">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48A5AFF" w14:textId="77777777" w:rsidR="00392469" w:rsidRDefault="00392469" w:rsidP="00392469">
      <w:pPr>
        <w:rPr>
          <w:rFonts w:asciiTheme="minorHAnsi" w:hAnsiTheme="minorHAnsi" w:cstheme="minorHAnsi"/>
          <w:sz w:val="20"/>
          <w:szCs w:val="20"/>
        </w:rPr>
      </w:pPr>
    </w:p>
    <w:p w14:paraId="4AD19DFC" w14:textId="77777777" w:rsidR="00392469" w:rsidRDefault="00392469" w:rsidP="00392469">
      <w:pPr>
        <w:rPr>
          <w:rFonts w:asciiTheme="minorHAnsi" w:hAnsiTheme="minorHAnsi" w:cstheme="minorHAnsi"/>
          <w:sz w:val="20"/>
          <w:szCs w:val="20"/>
        </w:rPr>
      </w:pPr>
      <w:r>
        <w:rPr>
          <w:rFonts w:asciiTheme="minorHAnsi" w:hAnsiTheme="minorHAnsi" w:cstheme="minorHAnsi"/>
          <w:sz w:val="20"/>
          <w:szCs w:val="20"/>
        </w:rPr>
        <w:t>L</w:t>
      </w:r>
      <w:r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Pr="00D1165B">
        <w:rPr>
          <w:rFonts w:asciiTheme="minorHAnsi" w:hAnsiTheme="minorHAnsi" w:cstheme="minorHAnsi"/>
          <w:sz w:val="20"/>
          <w:szCs w:val="20"/>
        </w:rPr>
        <w:t>skos:notation</w:t>
      </w:r>
      <w:r>
        <w:rPr>
          <w:rFonts w:asciiTheme="minorHAnsi" w:hAnsiTheme="minorHAnsi" w:cstheme="minorHAnsi"/>
          <w:sz w:val="20"/>
          <w:szCs w:val="20"/>
        </w:rPr>
        <w:t>&gt;.</w:t>
      </w:r>
    </w:p>
    <w:p w14:paraId="66A6B2F9" w14:textId="77777777" w:rsidR="00392469" w:rsidRDefault="00392469" w:rsidP="00392469">
      <w:pPr>
        <w:rPr>
          <w:rFonts w:asciiTheme="minorHAnsi" w:hAnsiTheme="minorHAnsi" w:cstheme="minorHAnsi"/>
          <w:sz w:val="20"/>
          <w:szCs w:val="20"/>
        </w:rPr>
      </w:pPr>
    </w:p>
    <w:p w14:paraId="242CDFE9" w14:textId="77777777" w:rsidR="00392469" w:rsidRPr="00D1165B" w:rsidRDefault="00392469" w:rsidP="00392469">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Pr>
          <w:rFonts w:asciiTheme="minorHAnsi" w:hAnsiTheme="minorHAnsi" w:cstheme="minorHAnsi"/>
          <w:color w:val="191919"/>
          <w:sz w:val="20"/>
          <w:szCs w:val="20"/>
          <w:shd w:val="clear" w:color="auto" w:fill="FFFFFF"/>
        </w:rPr>
        <w:t xml:space="preserve"> </w:t>
      </w:r>
      <w:hyperlink r:id="rId35" w:history="1">
        <w:r w:rsidRPr="00D1165B">
          <w:rPr>
            <w:rStyle w:val="Lienhypertexte"/>
            <w:rFonts w:asciiTheme="minorHAnsi" w:hAnsiTheme="minorHAnsi" w:cstheme="minorHAnsi"/>
            <w:sz w:val="20"/>
            <w:szCs w:val="20"/>
          </w:rPr>
          <w:t>https://loinc.org/downloads/</w:t>
        </w:r>
      </w:hyperlink>
    </w:p>
    <w:p w14:paraId="6896C53C" w14:textId="77777777" w:rsidR="00392469" w:rsidRDefault="00392469" w:rsidP="00392469">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7B197598" w14:textId="77777777" w:rsidR="00392469" w:rsidRDefault="00392469" w:rsidP="00392469">
      <w:pPr>
        <w:jc w:val="left"/>
        <w:rPr>
          <w:rFonts w:asciiTheme="minorHAnsi" w:hAnsiTheme="minorHAnsi" w:cstheme="minorHAnsi"/>
          <w:sz w:val="20"/>
          <w:szCs w:val="20"/>
        </w:rPr>
      </w:pPr>
    </w:p>
    <w:p w14:paraId="1AC15084" w14:textId="77777777" w:rsidR="00392469" w:rsidRPr="00D1165B" w:rsidRDefault="00392469" w:rsidP="00392469">
      <w:pPr>
        <w:jc w:val="left"/>
        <w:rPr>
          <w:rFonts w:asciiTheme="minorHAnsi" w:hAnsiTheme="minorHAnsi" w:cstheme="minorHAnsi"/>
          <w:sz w:val="20"/>
          <w:szCs w:val="20"/>
        </w:rPr>
      </w:pPr>
    </w:p>
    <w:p w14:paraId="053A9B05" w14:textId="77777777" w:rsidR="00392469" w:rsidRPr="00D1165B" w:rsidRDefault="00392469" w:rsidP="00392469">
      <w:pPr>
        <w:pStyle w:val="Titre3"/>
      </w:pPr>
      <w:bookmarkStart w:id="70" w:name="_Toc73630075"/>
      <w:bookmarkStart w:id="71" w:name="_Toc146291986"/>
      <w:r w:rsidRPr="00D1165B">
        <w:lastRenderedPageBreak/>
        <w:t xml:space="preserve">Validation par </w:t>
      </w:r>
      <w:r>
        <w:t>schematron</w:t>
      </w:r>
      <w:bookmarkEnd w:id="70"/>
      <w:bookmarkEnd w:id="71"/>
    </w:p>
    <w:p w14:paraId="3459B1BC" w14:textId="77777777" w:rsidR="00392469" w:rsidRDefault="00392469" w:rsidP="00392469">
      <w:pPr>
        <w:jc w:val="left"/>
        <w:rPr>
          <w:rFonts w:asciiTheme="minorHAnsi" w:hAnsiTheme="minorHAnsi" w:cstheme="minorHAnsi"/>
          <w:sz w:val="20"/>
          <w:szCs w:val="20"/>
        </w:rPr>
      </w:pPr>
      <w:r>
        <w:rPr>
          <w:rFonts w:asciiTheme="minorHAnsi" w:hAnsiTheme="minorHAnsi" w:cstheme="minorHAnsi"/>
          <w:sz w:val="20"/>
          <w:szCs w:val="20"/>
        </w:rPr>
        <w:t>Le</w:t>
      </w:r>
      <w:r w:rsidRPr="008B0346">
        <w:rPr>
          <w:rFonts w:asciiTheme="minorHAnsi" w:hAnsiTheme="minorHAnsi" w:cstheme="minorHAnsi"/>
          <w:sz w:val="20"/>
          <w:szCs w:val="20"/>
        </w:rPr>
        <w:t xml:space="preserve"> </w:t>
      </w:r>
      <w:r>
        <w:rPr>
          <w:rFonts w:asciiTheme="minorHAnsi" w:hAnsiTheme="minorHAnsi" w:cstheme="minorHAnsi"/>
          <w:sz w:val="20"/>
          <w:szCs w:val="20"/>
        </w:rPr>
        <w:t>schematron</w:t>
      </w:r>
      <w:r w:rsidRPr="008B0346">
        <w:rPr>
          <w:rFonts w:asciiTheme="minorHAnsi" w:hAnsiTheme="minorHAnsi" w:cstheme="minorHAnsi"/>
          <w:sz w:val="20"/>
          <w:szCs w:val="20"/>
        </w:rPr>
        <w:t xml:space="preserve">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vérifier que les codes utilisés dans</w:t>
      </w:r>
      <w:r w:rsidRPr="008B0346">
        <w:rPr>
          <w:rFonts w:asciiTheme="minorHAnsi" w:hAnsiTheme="minorHAnsi" w:cstheme="minorHAnsi"/>
          <w:sz w:val="20"/>
          <w:szCs w:val="20"/>
        </w:rPr>
        <w:t xml:space="preserve"> les documents CDA </w:t>
      </w:r>
      <w:r>
        <w:rPr>
          <w:rFonts w:asciiTheme="minorHAnsi" w:hAnsiTheme="minorHAnsi" w:cstheme="minorHAnsi"/>
          <w:sz w:val="20"/>
          <w:szCs w:val="20"/>
        </w:rPr>
        <w:t>existent dans les terminologies correspondantes</w:t>
      </w:r>
      <w:r w:rsidRPr="008B0346">
        <w:rPr>
          <w:rFonts w:asciiTheme="minorHAnsi" w:hAnsiTheme="minorHAnsi" w:cstheme="minorHAnsi"/>
          <w:sz w:val="20"/>
          <w:szCs w:val="20"/>
        </w:rPr>
        <w:t>.</w:t>
      </w:r>
    </w:p>
    <w:p w14:paraId="7004457F" w14:textId="77777777" w:rsidR="00392469" w:rsidRPr="000B3301" w:rsidRDefault="00392469" w:rsidP="00392469">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schematron est dans le répertoire </w:t>
      </w:r>
      <w:r w:rsidRPr="000B3301">
        <w:rPr>
          <w:rFonts w:asciiTheme="minorHAnsi" w:hAnsiTheme="minorHAnsi" w:cstheme="minorHAnsi"/>
          <w:sz w:val="20"/>
          <w:szCs w:val="20"/>
        </w:rPr>
        <w:t>schematrons/profils/terminologies/schematron/</w:t>
      </w:r>
    </w:p>
    <w:p w14:paraId="6EEB0EEC" w14:textId="77777777" w:rsidR="00392469" w:rsidRPr="008B0346" w:rsidRDefault="00392469" w:rsidP="00392469">
      <w:pPr>
        <w:jc w:val="left"/>
        <w:rPr>
          <w:rFonts w:asciiTheme="minorHAnsi" w:hAnsiTheme="minorHAnsi" w:cstheme="minorHAnsi"/>
          <w:sz w:val="20"/>
          <w:szCs w:val="20"/>
        </w:rPr>
      </w:pPr>
    </w:p>
    <w:p w14:paraId="4AA86241" w14:textId="77777777" w:rsidR="00392469" w:rsidRPr="008B0346" w:rsidRDefault="00392469" w:rsidP="00392469">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Pr>
          <w:rFonts w:asciiTheme="minorHAnsi" w:hAnsiTheme="minorHAnsi" w:cstheme="minorHAnsi"/>
          <w:sz w:val="20"/>
          <w:szCs w:val="20"/>
        </w:rPr>
        <w:t>"</w:t>
      </w:r>
      <w:r w:rsidRPr="008B0346">
        <w:rPr>
          <w:rFonts w:asciiTheme="minorHAnsi" w:hAnsiTheme="minorHAnsi" w:cstheme="minorHAnsi"/>
          <w:sz w:val="20"/>
          <w:szCs w:val="20"/>
        </w:rPr>
        <w:t>path_terminologie</w:t>
      </w:r>
      <w:r>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8CE2E75" w14:textId="77777777" w:rsidR="00392469" w:rsidRPr="008B0346" w:rsidRDefault="00392469" w:rsidP="00392469">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Pr>
          <w:rFonts w:asciiTheme="minorHAnsi" w:hAnsiTheme="minorHAnsi" w:cstheme="minorHAnsi"/>
          <w:sz w:val="20"/>
          <w:szCs w:val="20"/>
        </w:rPr>
        <w:t>"</w:t>
      </w:r>
      <w:r w:rsidRPr="008B0346">
        <w:rPr>
          <w:rFonts w:asciiTheme="minorHAnsi" w:hAnsiTheme="minorHAnsi" w:cstheme="minorHAnsi"/>
          <w:sz w:val="20"/>
          <w:szCs w:val="20"/>
        </w:rPr>
        <w:t>is-code-exist</w:t>
      </w:r>
      <w:r>
        <w:rPr>
          <w:rFonts w:asciiTheme="minorHAnsi" w:hAnsiTheme="minorHAnsi" w:cstheme="minorHAnsi"/>
          <w:sz w:val="20"/>
          <w:szCs w:val="20"/>
        </w:rPr>
        <w:t>"</w:t>
      </w:r>
      <w:r w:rsidRPr="008B0346">
        <w:rPr>
          <w:rFonts w:asciiTheme="minorHAnsi" w:hAnsiTheme="minorHAnsi" w:cstheme="minorHAnsi"/>
          <w:sz w:val="20"/>
          <w:szCs w:val="20"/>
        </w:rPr>
        <w:t>.</w:t>
      </w:r>
    </w:p>
    <w:p w14:paraId="58D905FC" w14:textId="77777777" w:rsidR="00392469" w:rsidRPr="008B0346" w:rsidRDefault="00392469" w:rsidP="00392469">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Pr>
          <w:rFonts w:asciiTheme="minorHAnsi" w:hAnsiTheme="minorHAnsi" w:cstheme="minorHAnsi"/>
          <w:sz w:val="20"/>
          <w:szCs w:val="20"/>
        </w:rPr>
        <w:t>"</w:t>
      </w:r>
      <w:r w:rsidRPr="008B0346">
        <w:rPr>
          <w:rFonts w:asciiTheme="minorHAnsi" w:hAnsiTheme="minorHAnsi" w:cstheme="minorHAnsi"/>
          <w:sz w:val="20"/>
          <w:szCs w:val="20"/>
        </w:rPr>
        <w:t>is-code-exist</w:t>
      </w:r>
      <w:r>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18C77954" w14:textId="77777777" w:rsidR="00392469" w:rsidRPr="008B0346" w:rsidRDefault="00392469" w:rsidP="00392469">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37864AC2" w14:textId="77777777" w:rsidR="00392469" w:rsidRPr="008B0346" w:rsidRDefault="00392469" w:rsidP="00392469">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35EEB3A4" w14:textId="77777777" w:rsidR="00392469" w:rsidRPr="00E10530" w:rsidRDefault="00392469" w:rsidP="00392469">
      <w:pPr>
        <w:spacing w:line="276" w:lineRule="auto"/>
        <w:jc w:val="left"/>
        <w:rPr>
          <w:rFonts w:asciiTheme="minorHAnsi" w:hAnsiTheme="minorHAnsi" w:cstheme="minorHAnsi"/>
          <w:sz w:val="20"/>
          <w:szCs w:val="20"/>
          <w:lang w:val="en-US"/>
        </w:rPr>
      </w:pPr>
    </w:p>
    <w:p w14:paraId="216E7924" w14:textId="77777777" w:rsidR="00392469" w:rsidRPr="000B3301" w:rsidRDefault="00392469" w:rsidP="00392469">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262A1666" w14:textId="77777777" w:rsidR="00392469" w:rsidRPr="000B3301" w:rsidRDefault="00392469" w:rsidP="00392469">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37AA0300" w14:textId="77777777" w:rsidR="00392469" w:rsidRPr="000B3301" w:rsidRDefault="00392469" w:rsidP="00392469">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Pr>
          <w:rFonts w:asciiTheme="minorHAnsi" w:hAnsiTheme="minorHAnsi" w:cstheme="minorHAnsi"/>
          <w:sz w:val="20"/>
          <w:szCs w:val="20"/>
        </w:rPr>
        <w:t>schematron</w:t>
      </w:r>
    </w:p>
    <w:p w14:paraId="1041D678" w14:textId="77777777" w:rsidR="00392469" w:rsidRPr="000B3301" w:rsidRDefault="00392469" w:rsidP="00392469">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48CD674D" w14:textId="77777777" w:rsidR="00392469" w:rsidRPr="000B3301" w:rsidRDefault="00392469" w:rsidP="00392469">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0B00C72C" w14:textId="77777777" w:rsidR="00392469" w:rsidRPr="000B3301" w:rsidRDefault="00392469" w:rsidP="00392469">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7E5A06D" w14:textId="77777777" w:rsidR="00392469" w:rsidRPr="000B3301" w:rsidRDefault="00392469" w:rsidP="00392469">
      <w:pPr>
        <w:rPr>
          <w:rFonts w:asciiTheme="minorHAnsi" w:hAnsiTheme="minorHAnsi" w:cstheme="minorHAnsi"/>
          <w:sz w:val="20"/>
          <w:szCs w:val="20"/>
        </w:rPr>
      </w:pPr>
    </w:p>
    <w:p w14:paraId="7F484D56" w14:textId="77777777" w:rsidR="00392469" w:rsidRPr="000B3301" w:rsidRDefault="00392469" w:rsidP="00392469">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13CBD0FC" w14:textId="77777777" w:rsidR="00392469" w:rsidRPr="000B3301" w:rsidRDefault="00392469" w:rsidP="00392469">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0D1D0707" w14:textId="77777777" w:rsidR="00392469" w:rsidRPr="000B3301" w:rsidRDefault="00392469" w:rsidP="00392469">
      <w:pPr>
        <w:rPr>
          <w:rFonts w:asciiTheme="minorHAnsi" w:hAnsiTheme="minorHAnsi" w:cstheme="minorHAnsi"/>
          <w:sz w:val="20"/>
          <w:szCs w:val="20"/>
        </w:rPr>
      </w:pPr>
    </w:p>
    <w:p w14:paraId="2DA342DA" w14:textId="77777777" w:rsidR="00392469" w:rsidRPr="000B3301" w:rsidRDefault="00392469" w:rsidP="00392469">
      <w:pPr>
        <w:rPr>
          <w:rFonts w:asciiTheme="minorHAnsi" w:hAnsiTheme="minorHAnsi" w:cstheme="minorHAnsi"/>
          <w:sz w:val="20"/>
          <w:szCs w:val="20"/>
        </w:rPr>
      </w:pPr>
    </w:p>
    <w:p w14:paraId="6B487E95" w14:textId="77777777" w:rsidR="00392469" w:rsidRDefault="00392469" w:rsidP="00392469">
      <w:pPr>
        <w:spacing w:after="0"/>
        <w:jc w:val="left"/>
        <w:rPr>
          <w:b/>
          <w:bCs/>
          <w:sz w:val="28"/>
          <w:szCs w:val="28"/>
        </w:rPr>
      </w:pPr>
      <w:r>
        <w:br w:type="page"/>
      </w:r>
    </w:p>
    <w:p w14:paraId="572D0EB7" w14:textId="77777777" w:rsidR="00392469" w:rsidRPr="008B5193" w:rsidRDefault="00392469" w:rsidP="00392469">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769A7498" w14:textId="77777777" w:rsidR="00392469" w:rsidRPr="00611BFD" w:rsidRDefault="00392469" w:rsidP="00392469">
      <w:pPr>
        <w:rPr>
          <w:rFonts w:asciiTheme="minorHAnsi" w:hAnsiTheme="minorHAnsi" w:cstheme="minorHAnsi"/>
          <w:sz w:val="20"/>
          <w:szCs w:val="20"/>
        </w:rPr>
      </w:pPr>
    </w:p>
    <w:p w14:paraId="1E77DD90" w14:textId="77777777" w:rsidR="00392469" w:rsidRPr="00611BFD" w:rsidRDefault="00392469" w:rsidP="00392469">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777B97FA" w14:textId="77777777" w:rsidR="00392469" w:rsidRPr="00611BFD" w:rsidRDefault="00392469" w:rsidP="00392469">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5B825AA3" w14:textId="77777777" w:rsidR="00392469" w:rsidRPr="00611BFD" w:rsidRDefault="00392469" w:rsidP="00392469">
      <w:pPr>
        <w:rPr>
          <w:rFonts w:asciiTheme="minorHAnsi" w:hAnsiTheme="minorHAnsi" w:cstheme="minorHAnsi"/>
          <w:sz w:val="20"/>
          <w:szCs w:val="20"/>
        </w:rPr>
      </w:pPr>
    </w:p>
    <w:p w14:paraId="32DC1321" w14:textId="77777777" w:rsidR="00392469" w:rsidRPr="00611BFD" w:rsidRDefault="00392469" w:rsidP="00392469">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FD6B2C1" w14:textId="77777777" w:rsidR="00392469" w:rsidRPr="00F83D3E" w:rsidRDefault="00392469" w:rsidP="00392469">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2A9460D2" w14:textId="77777777" w:rsidR="00392469" w:rsidRPr="00611BFD" w:rsidRDefault="00392469" w:rsidP="00392469">
      <w:pPr>
        <w:rPr>
          <w:rFonts w:asciiTheme="minorHAnsi" w:hAnsiTheme="minorHAnsi" w:cstheme="minorHAnsi"/>
          <w:sz w:val="20"/>
          <w:szCs w:val="20"/>
          <w:lang w:eastAsia="fr-FR" w:bidi="ar-SA"/>
        </w:rPr>
      </w:pPr>
    </w:p>
    <w:p w14:paraId="19530F70" w14:textId="77777777" w:rsidR="00392469" w:rsidRPr="00611BFD" w:rsidRDefault="00392469" w:rsidP="00392469">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2284098A" w14:textId="77777777" w:rsidR="00392469" w:rsidRDefault="00392469" w:rsidP="00392469">
      <w:pPr>
        <w:pStyle w:val="Grandelistepuces"/>
        <w:numPr>
          <w:ilvl w:val="0"/>
          <w:numId w:val="8"/>
        </w:numPr>
        <w:rPr>
          <w:rFonts w:cstheme="minorHAnsi"/>
          <w:b/>
          <w:i/>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E6EC268" w14:textId="77777777" w:rsidR="00392469" w:rsidRPr="00F83D3E" w:rsidRDefault="00392469" w:rsidP="00392469">
      <w:pPr>
        <w:rPr>
          <w:lang w:eastAsia="fr-FR" w:bidi="ar-SA"/>
        </w:rPr>
      </w:pPr>
    </w:p>
    <w:p w14:paraId="3A24F05D" w14:textId="77777777" w:rsidR="00392469" w:rsidRDefault="00392469" w:rsidP="00392469">
      <w:pPr>
        <w:rPr>
          <w:rFonts w:asciiTheme="minorHAnsi" w:hAnsiTheme="minorHAnsi" w:cstheme="minorHAnsi"/>
          <w:sz w:val="20"/>
          <w:szCs w:val="20"/>
        </w:rPr>
      </w:pPr>
      <w:r w:rsidRPr="00F83D3E">
        <w:rPr>
          <w:rFonts w:asciiTheme="minorHAnsi" w:hAnsiTheme="minorHAnsi" w:cstheme="minorHAnsi"/>
          <w:b/>
          <w:bCs/>
          <w:sz w:val="20"/>
          <w:szCs w:val="20"/>
        </w:rPr>
        <w:t>Remarque :</w:t>
      </w:r>
      <w:r w:rsidRPr="00F83D3E">
        <w:rPr>
          <w:rFonts w:asciiTheme="minorHAnsi" w:hAnsiTheme="minorHAnsi" w:cstheme="minorHAnsi"/>
          <w:sz w:val="20"/>
          <w:szCs w:val="20"/>
        </w:rPr>
        <w:t xml:space="preserve"> </w:t>
      </w:r>
    </w:p>
    <w:p w14:paraId="3625FECC" w14:textId="77777777" w:rsidR="00392469" w:rsidRDefault="00392469" w:rsidP="00392469">
      <w:pPr>
        <w:rPr>
          <w:rFonts w:asciiTheme="minorHAnsi" w:hAnsiTheme="minorHAnsi" w:cstheme="minorHAnsi"/>
          <w:sz w:val="20"/>
          <w:szCs w:val="20"/>
        </w:rPr>
      </w:pPr>
      <w:r w:rsidRPr="00F83D3E">
        <w:rPr>
          <w:rFonts w:asciiTheme="minorHAnsi" w:hAnsiTheme="minorHAnsi" w:cstheme="minorHAnsi"/>
          <w:sz w:val="20"/>
          <w:szCs w:val="20"/>
        </w:rPr>
        <w:t>Avant de lancer le TCC-GUI, il est nécessaire d'installer la version 19 ou une version ultérieure de Java</w:t>
      </w:r>
      <w:r>
        <w:rPr>
          <w:rFonts w:asciiTheme="minorHAnsi" w:hAnsiTheme="minorHAnsi" w:cstheme="minorHAnsi"/>
          <w:sz w:val="20"/>
          <w:szCs w:val="20"/>
        </w:rPr>
        <w:t>.</w:t>
      </w:r>
    </w:p>
    <w:p w14:paraId="6AAC97DF" w14:textId="77777777" w:rsidR="00392469" w:rsidRPr="00F83D3E" w:rsidRDefault="00392469" w:rsidP="00392469">
      <w:pPr>
        <w:rPr>
          <w:rFonts w:asciiTheme="minorHAnsi" w:hAnsiTheme="minorHAnsi" w:cstheme="minorHAnsi"/>
          <w:sz w:val="20"/>
          <w:szCs w:val="20"/>
        </w:rPr>
      </w:pPr>
      <w:r>
        <w:rPr>
          <w:rFonts w:asciiTheme="minorHAnsi" w:hAnsiTheme="minorHAnsi" w:cstheme="minorHAnsi"/>
          <w:sz w:val="20"/>
          <w:szCs w:val="20"/>
        </w:rPr>
        <w:t>L</w:t>
      </w:r>
      <w:r w:rsidRPr="00F83D3E">
        <w:rPr>
          <w:rFonts w:asciiTheme="minorHAnsi" w:hAnsiTheme="minorHAnsi" w:cstheme="minorHAnsi"/>
          <w:sz w:val="20"/>
          <w:szCs w:val="20"/>
        </w:rPr>
        <w:t>e TCC-GUI</w:t>
      </w:r>
      <w:r>
        <w:rPr>
          <w:rFonts w:asciiTheme="minorHAnsi" w:hAnsiTheme="minorHAnsi" w:cstheme="minorHAnsi"/>
          <w:sz w:val="20"/>
          <w:szCs w:val="20"/>
        </w:rPr>
        <w:t xml:space="preserve"> n’est pas </w:t>
      </w:r>
      <w:r w:rsidRPr="00F83D3E">
        <w:rPr>
          <w:rFonts w:asciiTheme="minorHAnsi" w:hAnsiTheme="minorHAnsi" w:cstheme="minorHAnsi"/>
          <w:sz w:val="20"/>
          <w:szCs w:val="20"/>
        </w:rPr>
        <w:t>compatible avec les versions antérieures de Java</w:t>
      </w:r>
      <w:r>
        <w:rPr>
          <w:rFonts w:asciiTheme="minorHAnsi" w:hAnsiTheme="minorHAnsi" w:cstheme="minorHAnsi"/>
          <w:sz w:val="20"/>
          <w:szCs w:val="20"/>
        </w:rPr>
        <w:t xml:space="preserve">. </w:t>
      </w:r>
      <w:r w:rsidRPr="00F83D3E">
        <w:rPr>
          <w:rFonts w:asciiTheme="minorHAnsi" w:hAnsiTheme="minorHAnsi" w:cstheme="minorHAnsi"/>
          <w:sz w:val="20"/>
          <w:szCs w:val="20"/>
        </w:rPr>
        <w:t xml:space="preserve">Il est donc essentiel de vérifier et de mettre à jour </w:t>
      </w:r>
      <w:r>
        <w:rPr>
          <w:rFonts w:asciiTheme="minorHAnsi" w:hAnsiTheme="minorHAnsi" w:cstheme="minorHAnsi"/>
          <w:sz w:val="20"/>
          <w:szCs w:val="20"/>
        </w:rPr>
        <w:t>l’</w:t>
      </w:r>
      <w:r w:rsidRPr="00F83D3E">
        <w:rPr>
          <w:rFonts w:asciiTheme="minorHAnsi" w:hAnsiTheme="minorHAnsi" w:cstheme="minorHAnsi"/>
          <w:sz w:val="20"/>
          <w:szCs w:val="20"/>
        </w:rPr>
        <w:t>environnement Java avant de procéder.</w:t>
      </w:r>
    </w:p>
    <w:p w14:paraId="7A4B35F4" w14:textId="77777777" w:rsidR="00392469" w:rsidRPr="00611BFD" w:rsidRDefault="00392469" w:rsidP="00392469">
      <w:pPr>
        <w:rPr>
          <w:rFonts w:asciiTheme="minorHAnsi" w:hAnsiTheme="minorHAnsi" w:cstheme="minorHAnsi"/>
          <w:sz w:val="20"/>
          <w:szCs w:val="20"/>
        </w:rPr>
      </w:pPr>
    </w:p>
    <w:p w14:paraId="3261B9B8" w14:textId="77777777" w:rsidR="00392469" w:rsidRPr="00611BFD" w:rsidRDefault="00392469" w:rsidP="00392469">
      <w:pPr>
        <w:pStyle w:val="Titre2"/>
      </w:pPr>
      <w:bookmarkStart w:id="75" w:name="_Toc146291988"/>
      <w:r w:rsidRPr="00611BFD">
        <w:t xml:space="preserve">Sélection du fichier CDA à tester et du </w:t>
      </w:r>
      <w:r>
        <w:t>schematron</w:t>
      </w:r>
      <w:r w:rsidRPr="00611BFD">
        <w:t xml:space="preserve"> correspondant</w:t>
      </w:r>
      <w:bookmarkEnd w:id="75"/>
    </w:p>
    <w:p w14:paraId="6A1E86DB"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185DFD4D" wp14:editId="506E1E79">
            <wp:extent cx="302150" cy="275377"/>
            <wp:effectExtent l="0" t="0" r="3175" b="0"/>
            <wp:docPr id="6274" name="Image 6274" descr="Une image contenant jaun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mage 6274" descr="Une image contenant jaune, capture d’écran, Rectangle, conception&#10;&#10;Description générée automatiquement"/>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3028768C"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5826C06E" wp14:editId="2B93D582">
            <wp:extent cx="302150" cy="275377"/>
            <wp:effectExtent l="0" t="0" r="3175" b="0"/>
            <wp:docPr id="6275" name="Image 6275" descr="Une image contenant jaun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 name="Image 6275" descr="Une image contenant jaune, capture d’écran, Rectangle, conception&#10;&#10;Description générée automatiquement"/>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1B589D6C" w14:textId="77777777" w:rsidR="00392469" w:rsidRDefault="00392469" w:rsidP="00392469">
      <w:pPr>
        <w:rPr>
          <w:rFonts w:asciiTheme="minorHAnsi" w:hAnsiTheme="minorHAnsi" w:cstheme="minorHAnsi"/>
          <w:i/>
          <w:sz w:val="20"/>
          <w:szCs w:val="20"/>
        </w:rPr>
      </w:pPr>
    </w:p>
    <w:p w14:paraId="319BF36E" w14:textId="77777777" w:rsidR="00392469" w:rsidRPr="00611BFD" w:rsidRDefault="00392469" w:rsidP="00392469">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46D68978" w14:textId="77777777" w:rsidR="00392469" w:rsidRPr="00611BFD" w:rsidRDefault="00392469" w:rsidP="00392469">
      <w:pPr>
        <w:rPr>
          <w:rFonts w:asciiTheme="minorHAnsi" w:hAnsiTheme="minorHAnsi" w:cstheme="minorHAnsi"/>
          <w:sz w:val="20"/>
          <w:szCs w:val="20"/>
        </w:rPr>
      </w:pPr>
    </w:p>
    <w:p w14:paraId="2F649783" w14:textId="77777777" w:rsidR="00392469" w:rsidRPr="00E814FD" w:rsidRDefault="00392469" w:rsidP="00392469">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lastRenderedPageBreak/>
        <w:drawing>
          <wp:inline distT="0" distB="0" distL="0" distR="0" wp14:anchorId="659A9D3B" wp14:editId="6172B5FD">
            <wp:extent cx="3952538" cy="3016250"/>
            <wp:effectExtent l="0" t="0" r="0" b="0"/>
            <wp:docPr id="25" name="Image 2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Icône d’ordinateur&#10;&#10;Description générée automatiquement"/>
                    <pic:cNvPicPr/>
                  </pic:nvPicPr>
                  <pic:blipFill>
                    <a:blip r:embed="rId37"/>
                    <a:stretch>
                      <a:fillRect/>
                    </a:stretch>
                  </pic:blipFill>
                  <pic:spPr>
                    <a:xfrm>
                      <a:off x="0" y="0"/>
                      <a:ext cx="3962708" cy="3024011"/>
                    </a:xfrm>
                    <a:prstGeom prst="rect">
                      <a:avLst/>
                    </a:prstGeom>
                  </pic:spPr>
                </pic:pic>
              </a:graphicData>
            </a:graphic>
          </wp:inline>
        </w:drawing>
      </w:r>
    </w:p>
    <w:p w14:paraId="41154B0A" w14:textId="77777777" w:rsidR="00392469" w:rsidRPr="00E814FD" w:rsidRDefault="00392469" w:rsidP="00392469">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68EC9F4A" w14:textId="77777777" w:rsidR="00392469" w:rsidRPr="00611BFD" w:rsidRDefault="00392469" w:rsidP="00392469">
      <w:pPr>
        <w:pStyle w:val="Titre2"/>
      </w:pPr>
      <w:bookmarkStart w:id="76" w:name="_Toc146291989"/>
      <w:r w:rsidRPr="00611BFD">
        <w:t>Lancement de la procédure de vérification de conformité du fichier CDA</w:t>
      </w:r>
      <w:bookmarkEnd w:id="76"/>
    </w:p>
    <w:p w14:paraId="58A7BFDC"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36783CEE" w14:textId="77777777" w:rsidR="00392469" w:rsidRPr="00E814FD" w:rsidRDefault="00392469" w:rsidP="00392469">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E750896" wp14:editId="08BC9BFB">
            <wp:extent cx="5760720" cy="2633980"/>
            <wp:effectExtent l="0" t="0" r="0" b="0"/>
            <wp:docPr id="26" name="Image 2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Page web&#10;&#10;Description générée automatiquement"/>
                    <pic:cNvPicPr/>
                  </pic:nvPicPr>
                  <pic:blipFill>
                    <a:blip r:embed="rId38"/>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DC6406A" w14:textId="77777777" w:rsidR="00392469" w:rsidRPr="00611BFD" w:rsidRDefault="00392469" w:rsidP="00392469">
      <w:pPr>
        <w:rPr>
          <w:rFonts w:asciiTheme="minorHAnsi" w:hAnsiTheme="minorHAnsi" w:cstheme="minorHAnsi"/>
          <w:sz w:val="20"/>
          <w:szCs w:val="20"/>
        </w:rPr>
      </w:pPr>
    </w:p>
    <w:p w14:paraId="79A2070F" w14:textId="77777777" w:rsidR="00392469" w:rsidRPr="00611BFD" w:rsidRDefault="00392469" w:rsidP="00392469">
      <w:pPr>
        <w:rPr>
          <w:rFonts w:asciiTheme="minorHAnsi" w:hAnsiTheme="minorHAnsi" w:cstheme="minorHAnsi"/>
          <w:sz w:val="20"/>
          <w:szCs w:val="20"/>
        </w:rPr>
      </w:pPr>
    </w:p>
    <w:p w14:paraId="57F5C182" w14:textId="77777777" w:rsidR="00392469" w:rsidRPr="00611BFD" w:rsidRDefault="00392469" w:rsidP="00392469">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0A0D8A32"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447B5E34" w14:textId="77777777" w:rsidR="00392469" w:rsidRPr="00611BFD" w:rsidRDefault="00392469" w:rsidP="00392469">
      <w:pPr>
        <w:rPr>
          <w:rFonts w:asciiTheme="minorHAnsi" w:hAnsiTheme="minorHAnsi" w:cstheme="minorHAnsi"/>
          <w:sz w:val="20"/>
          <w:szCs w:val="20"/>
        </w:rPr>
      </w:pPr>
    </w:p>
    <w:p w14:paraId="4BD9DA04" w14:textId="77777777" w:rsidR="00392469" w:rsidRPr="00E814FD" w:rsidRDefault="00392469" w:rsidP="00392469">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lastRenderedPageBreak/>
        <w:drawing>
          <wp:inline distT="0" distB="0" distL="0" distR="0" wp14:anchorId="1E775773" wp14:editId="46B8A355">
            <wp:extent cx="5760720" cy="2479675"/>
            <wp:effectExtent l="0" t="0" r="0" b="0"/>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39"/>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7F8D9F38" w14:textId="77777777" w:rsidR="00392469" w:rsidRPr="00E814FD" w:rsidRDefault="00392469" w:rsidP="00392469">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77222A64" w14:textId="77777777" w:rsidR="00392469" w:rsidRPr="00611BFD" w:rsidRDefault="00392469" w:rsidP="00392469">
      <w:pPr>
        <w:rPr>
          <w:rFonts w:asciiTheme="minorHAnsi" w:hAnsiTheme="minorHAnsi" w:cstheme="minorHAnsi"/>
          <w:sz w:val="20"/>
          <w:szCs w:val="20"/>
        </w:rPr>
      </w:pPr>
    </w:p>
    <w:p w14:paraId="74C132B0"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2C28D96"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6CBE92E0" w14:textId="77777777" w:rsidR="00392469" w:rsidRPr="00E814FD" w:rsidRDefault="00392469" w:rsidP="00392469">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6157DFB" w14:textId="77777777" w:rsidR="00392469" w:rsidRPr="00611BFD" w:rsidRDefault="00392469" w:rsidP="00392469">
      <w:pPr>
        <w:pStyle w:val="Titre2"/>
      </w:pPr>
      <w:bookmarkStart w:id="77" w:name="_Toc146291990"/>
      <w:r w:rsidRPr="00611BFD">
        <w:lastRenderedPageBreak/>
        <w:t>Visualisation des rapports de conformité</w:t>
      </w:r>
      <w:bookmarkEnd w:id="77"/>
    </w:p>
    <w:p w14:paraId="618EE185"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416E9544" w14:textId="77777777" w:rsidR="00392469" w:rsidRPr="00E814FD" w:rsidRDefault="00392469" w:rsidP="00392469">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58BA5620" wp14:editId="345EC1BB">
            <wp:extent cx="4432300" cy="3352562"/>
            <wp:effectExtent l="0" t="0" r="6350" b="635"/>
            <wp:docPr id="27" name="Image 2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Appareils électroniques, capture d’écran, logiciel&#10;&#10;Description générée automatiquement"/>
                    <pic:cNvPicPr/>
                  </pic:nvPicPr>
                  <pic:blipFill>
                    <a:blip r:embed="rId40"/>
                    <a:stretch>
                      <a:fillRect/>
                    </a:stretch>
                  </pic:blipFill>
                  <pic:spPr>
                    <a:xfrm>
                      <a:off x="0" y="0"/>
                      <a:ext cx="4437250" cy="3356306"/>
                    </a:xfrm>
                    <a:prstGeom prst="rect">
                      <a:avLst/>
                    </a:prstGeom>
                  </pic:spPr>
                </pic:pic>
              </a:graphicData>
            </a:graphic>
          </wp:inline>
        </w:drawing>
      </w:r>
    </w:p>
    <w:p w14:paraId="4A612566" w14:textId="77777777" w:rsidR="00392469" w:rsidRPr="00E814FD" w:rsidRDefault="00392469" w:rsidP="00392469">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0BE48FC7" w14:textId="77777777" w:rsidR="00392469" w:rsidRPr="00611BFD" w:rsidRDefault="00392469" w:rsidP="00392469">
      <w:pPr>
        <w:rPr>
          <w:rFonts w:asciiTheme="minorHAnsi" w:hAnsiTheme="minorHAnsi" w:cstheme="minorHAnsi"/>
          <w:sz w:val="20"/>
          <w:szCs w:val="20"/>
        </w:rPr>
      </w:pPr>
    </w:p>
    <w:p w14:paraId="5A6C70FA" w14:textId="77777777" w:rsidR="00392469" w:rsidRPr="00611BFD" w:rsidRDefault="00392469" w:rsidP="00392469">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0D36FCB1" w14:textId="77777777" w:rsidR="00392469" w:rsidRPr="00E814FD" w:rsidRDefault="00392469" w:rsidP="00392469">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1188CBEC" w14:textId="77777777" w:rsidR="00392469" w:rsidRPr="008B5193" w:rsidRDefault="00392469" w:rsidP="00392469">
      <w:pPr>
        <w:pStyle w:val="Titre1"/>
      </w:pPr>
      <w:bookmarkStart w:id="78" w:name="_Toc146291991"/>
      <w:r w:rsidRPr="008B5193">
        <w:lastRenderedPageBreak/>
        <w:t>Historique des évolutions</w:t>
      </w:r>
      <w:bookmarkEnd w:id="78"/>
    </w:p>
    <w:p w14:paraId="4803EA5C" w14:textId="77777777" w:rsidR="00392469" w:rsidRPr="00E814FD" w:rsidRDefault="00392469" w:rsidP="00392469">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392469" w:rsidRPr="00E814FD" w14:paraId="2F3CA0A4" w14:textId="77777777" w:rsidTr="003401E0">
        <w:tc>
          <w:tcPr>
            <w:tcW w:w="1182" w:type="dxa"/>
            <w:shd w:val="clear" w:color="auto" w:fill="D9D9D9"/>
          </w:tcPr>
          <w:p w14:paraId="5942AC27" w14:textId="77777777" w:rsidR="00392469" w:rsidRPr="00E814FD" w:rsidRDefault="00392469" w:rsidP="003401E0">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6DD3411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5C75D36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392469" w:rsidRPr="00E814FD" w14:paraId="409F9E05" w14:textId="77777777" w:rsidTr="003401E0">
        <w:tc>
          <w:tcPr>
            <w:tcW w:w="1182" w:type="dxa"/>
            <w:vAlign w:val="center"/>
          </w:tcPr>
          <w:p w14:paraId="43EB753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3AFC9D51"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082BFA35"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1A2A6533"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677913DE"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du volet « Structuration minimale des documents médicaux »</w:t>
            </w:r>
          </w:p>
          <w:p w14:paraId="2AFC0A4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 Certificats de santé de l’enfant »</w:t>
            </w:r>
          </w:p>
          <w:p w14:paraId="222355C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392469" w:rsidRPr="00E814FD" w14:paraId="1112EF9D" w14:textId="77777777" w:rsidTr="003401E0">
        <w:tc>
          <w:tcPr>
            <w:tcW w:w="1182" w:type="dxa"/>
            <w:vAlign w:val="center"/>
          </w:tcPr>
          <w:p w14:paraId="467E0C05"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6C9FEC5D"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4E3B8FB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Pr="00E814FD">
              <w:rPr>
                <w:rFonts w:asciiTheme="minorHAnsi" w:hAnsiTheme="minorHAnsi" w:cstheme="minorHAnsi"/>
                <w:sz w:val="18"/>
                <w:szCs w:val="18"/>
              </w:rPr>
              <w:t>s des modèles de documents CS8, CS9, CS24, CR-biologie</w:t>
            </w:r>
          </w:p>
          <w:p w14:paraId="5E062B7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DBF2E7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1A66F6E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7B19F98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2E87213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392469" w:rsidRPr="00E814FD" w14:paraId="398A9A4D" w14:textId="77777777" w:rsidTr="003401E0">
        <w:tc>
          <w:tcPr>
            <w:tcW w:w="1182" w:type="dxa"/>
            <w:vAlign w:val="center"/>
          </w:tcPr>
          <w:p w14:paraId="1E7F1455"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0C3BC07F"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6B5483C7"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Pr="00E814FD">
              <w:rPr>
                <w:rFonts w:asciiTheme="minorHAnsi" w:hAnsiTheme="minorHAnsi" w:cstheme="minorHAnsi"/>
                <w:sz w:val="18"/>
                <w:szCs w:val="18"/>
              </w:rPr>
              <w:t>s des documents CS8, CS9, CS24, PPV, DCI, AVK, PSC, TAP</w:t>
            </w:r>
          </w:p>
          <w:p w14:paraId="2450599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392469" w:rsidRPr="00E814FD" w14:paraId="0DB37228" w14:textId="77777777" w:rsidTr="003401E0">
        <w:tc>
          <w:tcPr>
            <w:tcW w:w="1182" w:type="dxa"/>
            <w:vAlign w:val="center"/>
          </w:tcPr>
          <w:p w14:paraId="154E53A4"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78EB81FB"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7DE67E5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E8A52C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Pr>
                <w:rFonts w:asciiTheme="minorHAnsi" w:hAnsiTheme="minorHAnsi" w:cstheme="minorHAnsi"/>
                <w:sz w:val="18"/>
                <w:szCs w:val="18"/>
              </w:rPr>
              <w:t>schematron</w:t>
            </w:r>
            <w:r w:rsidRPr="00E814FD">
              <w:rPr>
                <w:rFonts w:asciiTheme="minorHAnsi" w:hAnsiTheme="minorHAnsi" w:cstheme="minorHAnsi"/>
                <w:sz w:val="18"/>
                <w:szCs w:val="18"/>
              </w:rPr>
              <w:t xml:space="preserve"> « Structuration commune ». Ajout du jeu de valeurs correspondant dans le répertoire jeuxDeValeurs</w:t>
            </w:r>
          </w:p>
          <w:p w14:paraId="6B96A7E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392469" w:rsidRPr="00E814FD" w14:paraId="335A74C4" w14:textId="77777777" w:rsidTr="003401E0">
        <w:tc>
          <w:tcPr>
            <w:tcW w:w="1182" w:type="dxa"/>
            <w:vAlign w:val="center"/>
          </w:tcPr>
          <w:p w14:paraId="382F0F1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0063E0A6"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12ADDF41"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 : Ajout d’une spécialité pour les chirurgiens-dentistes (SCD01)</w:t>
            </w:r>
          </w:p>
        </w:tc>
      </w:tr>
      <w:tr w:rsidR="00392469" w:rsidRPr="00E814FD" w14:paraId="4966C8D6" w14:textId="77777777" w:rsidTr="003401E0">
        <w:tc>
          <w:tcPr>
            <w:tcW w:w="1182" w:type="dxa"/>
            <w:vAlign w:val="center"/>
          </w:tcPr>
          <w:p w14:paraId="303E553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6258962B"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7B85D26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 : Ajout d’une spécialité pour les chirurgiens-dentistes (PAC00)</w:t>
            </w:r>
          </w:p>
          <w:p w14:paraId="57E49626"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77611195"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 : « CR-ACP_cancer_sein_DCC.xml »</w:t>
            </w:r>
          </w:p>
          <w:p w14:paraId="61EC82E7"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 : « Electrophoresis.xml »</w:t>
            </w:r>
          </w:p>
        </w:tc>
      </w:tr>
      <w:tr w:rsidR="00392469" w:rsidRPr="00E814FD" w14:paraId="4E0933C3" w14:textId="77777777" w:rsidTr="003401E0">
        <w:tc>
          <w:tcPr>
            <w:tcW w:w="1182" w:type="dxa"/>
            <w:vAlign w:val="center"/>
          </w:tcPr>
          <w:p w14:paraId="07338952"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5F27BE84"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12C4C2D8"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17399B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 : Directives anticipées, carnet de vaccination, CR de biologie auto-présentable</w:t>
            </w:r>
          </w:p>
          <w:p w14:paraId="6ADD7CC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392469" w:rsidRPr="00E814FD" w14:paraId="50860D26" w14:textId="77777777" w:rsidTr="003401E0">
        <w:tc>
          <w:tcPr>
            <w:tcW w:w="1182" w:type="dxa"/>
            <w:vAlign w:val="center"/>
          </w:tcPr>
          <w:p w14:paraId="5213ACB6"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57D59908"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385CBCB8"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58C0BF8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757F777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 : Correction de bug d’affichage de caractères accentués dans le rapport.</w:t>
            </w:r>
          </w:p>
          <w:p w14:paraId="36176554"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3A971178"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jeux de valeurs CI-SIS_jdv_authorSpecialty.xml et  CI-SIS_jdv_observationInterpretation.xml et CI-SIS_jdv_healthcareFacilityTypeCode </w:t>
            </w:r>
          </w:p>
        </w:tc>
      </w:tr>
      <w:tr w:rsidR="00392469" w:rsidRPr="00E814FD" w14:paraId="69EF4215" w14:textId="77777777" w:rsidTr="003401E0">
        <w:tc>
          <w:tcPr>
            <w:tcW w:w="1182" w:type="dxa"/>
            <w:vAlign w:val="center"/>
          </w:tcPr>
          <w:p w14:paraId="41B33B81"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13FE8F65"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27CFCCC4"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392469" w:rsidRPr="00E814FD" w14:paraId="3DCBA4DC" w14:textId="77777777" w:rsidTr="003401E0">
        <w:tc>
          <w:tcPr>
            <w:tcW w:w="1182" w:type="dxa"/>
            <w:vAlign w:val="center"/>
          </w:tcPr>
          <w:p w14:paraId="1AC71964"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6325CB2C"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3BF03984"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 : Déclaration du namespace CDA, pour rétro-compatibilité</w:t>
            </w:r>
          </w:p>
          <w:p w14:paraId="09DB5153"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392469" w:rsidRPr="00E814FD" w14:paraId="1B55668A" w14:textId="77777777" w:rsidTr="003401E0">
        <w:tc>
          <w:tcPr>
            <w:tcW w:w="1182" w:type="dxa"/>
            <w:vAlign w:val="center"/>
          </w:tcPr>
          <w:p w14:paraId="48805F3E"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7FD2A6C2"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4F546D7E"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 Fiche RCP» correspondant au nouveau volet «Fiche RCP».</w:t>
            </w:r>
          </w:p>
          <w:p w14:paraId="74F94EE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392469" w:rsidRPr="00E814FD" w14:paraId="41957E94" w14:textId="77777777" w:rsidTr="003401E0">
        <w:tc>
          <w:tcPr>
            <w:tcW w:w="1182" w:type="dxa"/>
            <w:vAlign w:val="center"/>
          </w:tcPr>
          <w:p w14:paraId="364B759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07EB7B00"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6FDA719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A4559D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392469" w:rsidRPr="00E814FD" w14:paraId="25A697FD" w14:textId="77777777" w:rsidTr="003401E0">
        <w:tc>
          <w:tcPr>
            <w:tcW w:w="1182" w:type="dxa"/>
            <w:vAlign w:val="center"/>
          </w:tcPr>
          <w:p w14:paraId="1F25C0F2"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0667BAD7" w14:textId="77777777" w:rsidR="00392469" w:rsidRPr="00E814FD" w:rsidRDefault="00392469" w:rsidP="003401E0">
            <w:pPr>
              <w:pStyle w:val="Tableau"/>
              <w:ind w:left="99"/>
              <w:jc w:val="center"/>
              <w:rPr>
                <w:rFonts w:asciiTheme="minorHAnsi" w:hAnsiTheme="minorHAnsi" w:cstheme="minorHAnsi"/>
                <w:sz w:val="18"/>
                <w:szCs w:val="18"/>
              </w:rPr>
            </w:pPr>
          </w:p>
        </w:tc>
        <w:tc>
          <w:tcPr>
            <w:tcW w:w="7689" w:type="dxa"/>
            <w:vAlign w:val="center"/>
          </w:tcPr>
          <w:p w14:paraId="5477830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07EB655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6C9C59E1"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4530F65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serviceEvent/lab:statusCode n’est utilisée que dans les CR de biologie ou d’anatomo-cyto-pathologie.</w:t>
            </w:r>
          </w:p>
          <w:p w14:paraId="0266325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Pr>
                <w:rFonts w:asciiTheme="minorHAnsi" w:hAnsiTheme="minorHAnsi" w:cstheme="minorHAnsi"/>
                <w:sz w:val="18"/>
                <w:szCs w:val="18"/>
              </w:rPr>
              <w:t>schematron</w:t>
            </w:r>
            <w:r w:rsidRPr="00E814FD">
              <w:rPr>
                <w:rFonts w:asciiTheme="minorHAnsi" w:hAnsiTheme="minorHAnsi" w:cstheme="minorHAnsi"/>
                <w:sz w:val="18"/>
                <w:szCs w:val="18"/>
              </w:rPr>
              <w:t xml:space="preserve"> include/serviceEventLabStatusCode20130408.sch à cet effet.</w:t>
            </w:r>
          </w:p>
        </w:tc>
      </w:tr>
      <w:tr w:rsidR="00392469" w:rsidRPr="00E814FD" w14:paraId="5959E44D" w14:textId="77777777" w:rsidTr="003401E0">
        <w:tc>
          <w:tcPr>
            <w:tcW w:w="1182" w:type="dxa"/>
            <w:vAlign w:val="center"/>
          </w:tcPr>
          <w:p w14:paraId="032190F8"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39C32C39"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0F844E0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61B2C37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 :</w:t>
            </w:r>
          </w:p>
          <w:p w14:paraId="2202041A" w14:textId="77777777" w:rsidR="00392469" w:rsidRPr="00E814FD" w:rsidRDefault="00392469" w:rsidP="003401E0">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426418AF" w14:textId="77777777" w:rsidR="00392469" w:rsidRPr="00E814FD" w:rsidRDefault="00392469" w:rsidP="003401E0">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1513D71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352FDF01"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Suppression du répertoire « Documents Annexes »</w:t>
            </w:r>
          </w:p>
          <w:p w14:paraId="088B0C0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392469" w:rsidRPr="00E814FD" w14:paraId="1CE2F31C" w14:textId="77777777" w:rsidTr="003401E0">
        <w:tc>
          <w:tcPr>
            <w:tcW w:w="1182" w:type="dxa"/>
            <w:vAlign w:val="center"/>
          </w:tcPr>
          <w:p w14:paraId="689843CC"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04/04/17</w:t>
            </w:r>
          </w:p>
        </w:tc>
        <w:tc>
          <w:tcPr>
            <w:tcW w:w="935" w:type="dxa"/>
            <w:vAlign w:val="center"/>
          </w:tcPr>
          <w:p w14:paraId="346DE38B"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76BF1DB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392469" w:rsidRPr="00E814FD" w14:paraId="0972053E" w14:textId="77777777" w:rsidTr="003401E0">
        <w:tc>
          <w:tcPr>
            <w:tcW w:w="1182" w:type="dxa"/>
            <w:vAlign w:val="center"/>
          </w:tcPr>
          <w:p w14:paraId="49952A8D"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7A8E3198"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3C119446"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392469" w:rsidRPr="00E814FD" w14:paraId="25E0DE6B" w14:textId="77777777" w:rsidTr="003401E0">
        <w:tc>
          <w:tcPr>
            <w:tcW w:w="1182" w:type="dxa"/>
            <w:vAlign w:val="center"/>
          </w:tcPr>
          <w:p w14:paraId="763FDDC2"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0B2B4B33"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16F0906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392469" w:rsidRPr="00E814FD" w14:paraId="49837D2A" w14:textId="77777777" w:rsidTr="003401E0">
        <w:tc>
          <w:tcPr>
            <w:tcW w:w="1182" w:type="dxa"/>
            <w:vAlign w:val="center"/>
          </w:tcPr>
          <w:p w14:paraId="3EC17348"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1E7064C7"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58D6F50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 pour publication finale</w:t>
            </w:r>
          </w:p>
        </w:tc>
      </w:tr>
      <w:tr w:rsidR="00392469" w:rsidRPr="00E814FD" w14:paraId="497BAFBA" w14:textId="77777777" w:rsidTr="003401E0">
        <w:tc>
          <w:tcPr>
            <w:tcW w:w="1182" w:type="dxa"/>
            <w:vAlign w:val="center"/>
          </w:tcPr>
          <w:p w14:paraId="546589C0"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56626E41"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92C95D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 :</w:t>
            </w:r>
          </w:p>
          <w:p w14:paraId="5E7D5E54" w14:textId="77777777" w:rsidR="00392469" w:rsidRPr="00E814FD" w:rsidRDefault="00392469" w:rsidP="003401E0">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A9894B6" w14:textId="77777777" w:rsidR="00392469" w:rsidRPr="00E814FD" w:rsidRDefault="00392469" w:rsidP="003401E0">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1A8DB594"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d’entrée BIOentry et ajout du templateId du CR non structuré</w:t>
            </w:r>
          </w:p>
        </w:tc>
      </w:tr>
      <w:tr w:rsidR="00392469" w:rsidRPr="00E814FD" w14:paraId="3C6223BC" w14:textId="77777777" w:rsidTr="003401E0">
        <w:tc>
          <w:tcPr>
            <w:tcW w:w="1182" w:type="dxa"/>
            <w:vAlign w:val="center"/>
          </w:tcPr>
          <w:p w14:paraId="29115EE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1A7329E0"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4F1A3B4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392469" w:rsidRPr="00E814FD" w14:paraId="008FB108" w14:textId="77777777" w:rsidTr="003401E0">
        <w:tc>
          <w:tcPr>
            <w:tcW w:w="1182" w:type="dxa"/>
            <w:vAlign w:val="center"/>
          </w:tcPr>
          <w:p w14:paraId="1C01BB91"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09855C1B"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5C2B34A6"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392469" w:rsidRPr="00E814FD" w14:paraId="4B082226" w14:textId="77777777" w:rsidTr="003401E0">
        <w:tc>
          <w:tcPr>
            <w:tcW w:w="1182" w:type="dxa"/>
            <w:vAlign w:val="center"/>
          </w:tcPr>
          <w:p w14:paraId="23872286"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12444560"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602638E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w:t>
            </w:r>
          </w:p>
          <w:p w14:paraId="35628B0B" w14:textId="77777777" w:rsidR="00392469" w:rsidRPr="00E814FD" w:rsidRDefault="00392469" w:rsidP="003401E0">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207CE3F0" w14:textId="77777777" w:rsidR="00392469" w:rsidRPr="00E814FD" w:rsidRDefault="00392469" w:rsidP="003401E0">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724137D7" w14:textId="77777777" w:rsidR="00392469" w:rsidRPr="00E814FD" w:rsidRDefault="00392469" w:rsidP="003401E0">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Pr>
                <w:rFonts w:asciiTheme="minorHAnsi" w:hAnsiTheme="minorHAnsi" w:cstheme="minorHAnsi"/>
                <w:sz w:val="18"/>
                <w:szCs w:val="18"/>
              </w:rPr>
              <w:t>schematron</w:t>
            </w:r>
            <w:r w:rsidRPr="00E814FD">
              <w:rPr>
                <w:rFonts w:asciiTheme="minorHAnsi" w:hAnsiTheme="minorHAnsi" w:cstheme="minorHAnsi"/>
                <w:sz w:val="18"/>
                <w:szCs w:val="18"/>
              </w:rPr>
              <w:t xml:space="preserve"> serviceEventPerformer</w:t>
            </w:r>
          </w:p>
        </w:tc>
      </w:tr>
      <w:tr w:rsidR="00392469" w:rsidRPr="00E814FD" w14:paraId="40C2F42D" w14:textId="77777777" w:rsidTr="003401E0">
        <w:tc>
          <w:tcPr>
            <w:tcW w:w="1182" w:type="dxa"/>
            <w:vAlign w:val="center"/>
          </w:tcPr>
          <w:p w14:paraId="1212ED24"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7B202FA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1CD2097E"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392469" w:rsidRPr="00E814FD" w14:paraId="0D7A0DF1" w14:textId="77777777" w:rsidTr="003401E0">
        <w:tc>
          <w:tcPr>
            <w:tcW w:w="1182" w:type="dxa"/>
            <w:vAlign w:val="center"/>
          </w:tcPr>
          <w:p w14:paraId="121E2E2E"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2ADE474B"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2C61E50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429B529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5BBD6FE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392469" w:rsidRPr="00E814FD" w14:paraId="331FDB36" w14:textId="77777777" w:rsidTr="003401E0">
        <w:tc>
          <w:tcPr>
            <w:tcW w:w="1182" w:type="dxa"/>
            <w:vAlign w:val="center"/>
          </w:tcPr>
          <w:p w14:paraId="1E758C0D"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E8A9CBA"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46AB426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392469" w:rsidRPr="00E814FD" w14:paraId="2C53E5E8" w14:textId="77777777" w:rsidTr="003401E0">
        <w:tc>
          <w:tcPr>
            <w:tcW w:w="1182" w:type="dxa"/>
            <w:vAlign w:val="center"/>
          </w:tcPr>
          <w:p w14:paraId="68298660"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19/07/18</w:t>
            </w:r>
          </w:p>
        </w:tc>
        <w:tc>
          <w:tcPr>
            <w:tcW w:w="935" w:type="dxa"/>
            <w:vAlign w:val="center"/>
          </w:tcPr>
          <w:p w14:paraId="1C14EFF6"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6A46771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392469" w:rsidRPr="00E814FD" w14:paraId="55522EED" w14:textId="77777777" w:rsidTr="003401E0">
        <w:tc>
          <w:tcPr>
            <w:tcW w:w="1182" w:type="dxa"/>
            <w:vAlign w:val="center"/>
          </w:tcPr>
          <w:p w14:paraId="29A7B75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223272EF"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046FEFE1"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392469" w:rsidRPr="00E814FD" w14:paraId="21B59B54" w14:textId="77777777" w:rsidTr="003401E0">
        <w:tc>
          <w:tcPr>
            <w:tcW w:w="1182" w:type="dxa"/>
            <w:vAlign w:val="center"/>
          </w:tcPr>
          <w:p w14:paraId="4CDF3009"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29429F5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7BE8814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392469" w:rsidRPr="00E814FD" w14:paraId="5EA67E75" w14:textId="77777777" w:rsidTr="003401E0">
        <w:tc>
          <w:tcPr>
            <w:tcW w:w="1182" w:type="dxa"/>
            <w:vAlign w:val="center"/>
          </w:tcPr>
          <w:p w14:paraId="4F14A115"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65748BFA"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432ADE7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xsl dans le répertoire </w:t>
            </w:r>
            <w:r>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IHE_PCC.sch en IHE.sch</w:t>
            </w:r>
          </w:p>
        </w:tc>
      </w:tr>
      <w:tr w:rsidR="00392469" w:rsidRPr="00E814FD" w14:paraId="44943E55" w14:textId="77777777" w:rsidTr="003401E0">
        <w:tc>
          <w:tcPr>
            <w:tcW w:w="1182" w:type="dxa"/>
            <w:vAlign w:val="center"/>
          </w:tcPr>
          <w:p w14:paraId="344E43E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23/01/19</w:t>
            </w:r>
          </w:p>
        </w:tc>
        <w:tc>
          <w:tcPr>
            <w:tcW w:w="935" w:type="dxa"/>
            <w:vAlign w:val="center"/>
          </w:tcPr>
          <w:p w14:paraId="39905A0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71DB69B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09740FF1"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392469" w:rsidRPr="00E814FD" w14:paraId="37103123" w14:textId="77777777" w:rsidTr="003401E0">
        <w:tc>
          <w:tcPr>
            <w:tcW w:w="1182" w:type="dxa"/>
            <w:vAlign w:val="center"/>
          </w:tcPr>
          <w:p w14:paraId="06281C0C"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22/02/19</w:t>
            </w:r>
          </w:p>
        </w:tc>
        <w:tc>
          <w:tcPr>
            <w:tcW w:w="935" w:type="dxa"/>
            <w:vAlign w:val="center"/>
          </w:tcPr>
          <w:p w14:paraId="4BC8B1AE"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6D553853"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795EB95E"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41FA36A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392469" w:rsidRPr="00E814FD" w14:paraId="4AF69B85" w14:textId="77777777" w:rsidTr="003401E0">
        <w:tc>
          <w:tcPr>
            <w:tcW w:w="1182" w:type="dxa"/>
            <w:vAlign w:val="center"/>
          </w:tcPr>
          <w:p w14:paraId="0339DE9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E1CF649"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1821278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 GUI</w:t>
            </w:r>
          </w:p>
        </w:tc>
      </w:tr>
      <w:tr w:rsidR="00392469" w:rsidRPr="00E814FD" w14:paraId="2EB7487D" w14:textId="77777777" w:rsidTr="003401E0">
        <w:tc>
          <w:tcPr>
            <w:tcW w:w="1182" w:type="dxa"/>
            <w:vAlign w:val="center"/>
          </w:tcPr>
          <w:p w14:paraId="71B9149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4586F99"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2FBE330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392469" w:rsidRPr="00E814FD" w14:paraId="478D8F74" w14:textId="77777777" w:rsidTr="003401E0">
        <w:tc>
          <w:tcPr>
            <w:tcW w:w="1182" w:type="dxa"/>
            <w:vAlign w:val="center"/>
          </w:tcPr>
          <w:p w14:paraId="4864B3C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5A52E237"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38BD45E7"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502F744D"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E_BIOentry_CRBIO.sch</w:t>
            </w:r>
          </w:p>
        </w:tc>
      </w:tr>
      <w:tr w:rsidR="00392469" w:rsidRPr="00E814FD" w14:paraId="05B47EA1" w14:textId="77777777" w:rsidTr="003401E0">
        <w:tc>
          <w:tcPr>
            <w:tcW w:w="1182" w:type="dxa"/>
            <w:vAlign w:val="center"/>
          </w:tcPr>
          <w:p w14:paraId="1CC53B0C"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5576F008"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4EE35758"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ANS corrigée (cda_asip.xsl)</w:t>
            </w:r>
          </w:p>
          <w:p w14:paraId="029AAF27"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033E1907"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0052DB5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392469" w:rsidRPr="00E814FD" w14:paraId="310B62A7" w14:textId="77777777" w:rsidTr="003401E0">
        <w:tc>
          <w:tcPr>
            <w:tcW w:w="1182" w:type="dxa"/>
            <w:vAlign w:val="center"/>
          </w:tcPr>
          <w:p w14:paraId="786A87E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29ED41EB"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E06AC44" w14:textId="77777777" w:rsidR="00392469" w:rsidRPr="00E814FD" w:rsidRDefault="00392469" w:rsidP="003401E0">
            <w:pPr>
              <w:pStyle w:val="Tableau"/>
              <w:numPr>
                <w:ilvl w:val="0"/>
                <w:numId w:val="4"/>
              </w:numPr>
              <w:ind w:left="459"/>
              <w:rPr>
                <w:rFonts w:asciiTheme="minorHAnsi" w:hAnsiTheme="minorHAnsi" w:cstheme="minorHAnsi"/>
                <w:sz w:val="18"/>
                <w:szCs w:val="18"/>
              </w:rPr>
            </w:pPr>
          </w:p>
        </w:tc>
      </w:tr>
      <w:tr w:rsidR="00392469" w:rsidRPr="00E814FD" w14:paraId="31A791D6" w14:textId="77777777" w:rsidTr="003401E0">
        <w:tc>
          <w:tcPr>
            <w:tcW w:w="1182" w:type="dxa"/>
            <w:vAlign w:val="center"/>
          </w:tcPr>
          <w:p w14:paraId="1CD4721E"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1D2AAD63"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094A633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05CC196F"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01F8678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392469" w:rsidRPr="00E814FD" w14:paraId="73F6C0E2" w14:textId="77777777" w:rsidTr="003401E0">
        <w:tc>
          <w:tcPr>
            <w:tcW w:w="1182" w:type="dxa"/>
            <w:vAlign w:val="center"/>
          </w:tcPr>
          <w:p w14:paraId="04928DA6"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0550C7B0"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07096F20"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 :</w:t>
            </w:r>
          </w:p>
          <w:p w14:paraId="0FF8DD58" w14:textId="77777777" w:rsidR="00392469" w:rsidRPr="00E814FD" w:rsidRDefault="00392469" w:rsidP="003401E0">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9502DB8" w14:textId="77777777" w:rsidR="00392469" w:rsidRPr="00E814FD" w:rsidRDefault="00392469" w:rsidP="003401E0">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392469" w:rsidRPr="00E814FD" w14:paraId="6F872B30" w14:textId="77777777" w:rsidTr="003401E0">
        <w:tc>
          <w:tcPr>
            <w:tcW w:w="1182" w:type="dxa"/>
            <w:vAlign w:val="center"/>
          </w:tcPr>
          <w:p w14:paraId="5C52A486"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697E7D6C"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349E82C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400C17B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2AF7626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392469" w:rsidRPr="00E814FD" w14:paraId="63D7DB99" w14:textId="77777777" w:rsidTr="003401E0">
        <w:tc>
          <w:tcPr>
            <w:tcW w:w="1182" w:type="dxa"/>
            <w:vAlign w:val="center"/>
          </w:tcPr>
          <w:p w14:paraId="2F90B07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5CCFCCE1"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2AF3BE4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392469" w:rsidRPr="00E814FD" w14:paraId="1DE7E7E8" w14:textId="77777777" w:rsidTr="003401E0">
        <w:tc>
          <w:tcPr>
            <w:tcW w:w="1182" w:type="dxa"/>
            <w:vAlign w:val="center"/>
          </w:tcPr>
          <w:p w14:paraId="6B1057B1"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6D011CB5"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5EB72BE3"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341B7F1A"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392469" w:rsidRPr="00E814FD" w14:paraId="0D6E83F9" w14:textId="77777777" w:rsidTr="003401E0">
        <w:tc>
          <w:tcPr>
            <w:tcW w:w="1182" w:type="dxa"/>
            <w:vAlign w:val="center"/>
          </w:tcPr>
          <w:p w14:paraId="64B8727D"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130D22FE"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7A042E3B"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392469" w:rsidRPr="00E814FD" w14:paraId="0FFE9F95" w14:textId="77777777" w:rsidTr="003401E0">
        <w:tc>
          <w:tcPr>
            <w:tcW w:w="1182" w:type="dxa"/>
            <w:vAlign w:val="center"/>
          </w:tcPr>
          <w:p w14:paraId="63C9A8B8"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4A5A7CB3"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0C6EC16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392469" w:rsidRPr="00E814FD" w14:paraId="2C378CDE" w14:textId="77777777" w:rsidTr="003401E0">
        <w:tc>
          <w:tcPr>
            <w:tcW w:w="1182" w:type="dxa"/>
            <w:vAlign w:val="center"/>
          </w:tcPr>
          <w:p w14:paraId="363CC0B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20/01/2020</w:t>
            </w:r>
          </w:p>
        </w:tc>
        <w:tc>
          <w:tcPr>
            <w:tcW w:w="935" w:type="dxa"/>
            <w:vAlign w:val="center"/>
          </w:tcPr>
          <w:p w14:paraId="53B9FF0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217A7602"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 v0.8</w:t>
            </w:r>
          </w:p>
          <w:p w14:paraId="720DEDD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 v0.6</w:t>
            </w:r>
          </w:p>
          <w:p w14:paraId="1B6B0789"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SDM-MR V2.3</w:t>
            </w:r>
          </w:p>
          <w:p w14:paraId="740CDAEC" w14:textId="77777777" w:rsidR="00392469" w:rsidRPr="00E814FD" w:rsidRDefault="00392469" w:rsidP="003401E0">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392469" w:rsidRPr="00E814FD" w14:paraId="017083FE" w14:textId="77777777" w:rsidTr="003401E0">
        <w:tc>
          <w:tcPr>
            <w:tcW w:w="1182" w:type="dxa"/>
            <w:vAlign w:val="center"/>
          </w:tcPr>
          <w:p w14:paraId="6A23E14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7D878A88"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53DA86C1"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92469" w:rsidRPr="00E814FD" w14:paraId="7075FA27" w14:textId="77777777" w:rsidTr="003401E0">
        <w:tc>
          <w:tcPr>
            <w:tcW w:w="1182" w:type="dxa"/>
            <w:vAlign w:val="center"/>
          </w:tcPr>
          <w:p w14:paraId="54844DA3"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72A3400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7BDD3638"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abstrait dansTypeCode et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JDV_participationType.sch</w:t>
            </w:r>
          </w:p>
        </w:tc>
      </w:tr>
      <w:tr w:rsidR="00392469" w:rsidRPr="00E814FD" w14:paraId="37196C8E" w14:textId="77777777" w:rsidTr="003401E0">
        <w:tc>
          <w:tcPr>
            <w:tcW w:w="1182" w:type="dxa"/>
            <w:vAlign w:val="center"/>
          </w:tcPr>
          <w:p w14:paraId="790A9516"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260674FD"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60C2DB76"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2E6A17A2"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l’affichage de l’entête.</w:t>
            </w:r>
          </w:p>
        </w:tc>
      </w:tr>
      <w:tr w:rsidR="00392469" w:rsidRPr="00E814FD" w14:paraId="089C90AB" w14:textId="77777777" w:rsidTr="003401E0">
        <w:tc>
          <w:tcPr>
            <w:tcW w:w="1182" w:type="dxa"/>
            <w:vAlign w:val="center"/>
          </w:tcPr>
          <w:p w14:paraId="65666118"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23A7C9EF"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76FAA518"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V2.0</w:t>
            </w:r>
          </w:p>
        </w:tc>
      </w:tr>
      <w:tr w:rsidR="00392469" w:rsidRPr="00E814FD" w14:paraId="208DC25B" w14:textId="77777777" w:rsidTr="003401E0">
        <w:tc>
          <w:tcPr>
            <w:tcW w:w="1182" w:type="dxa"/>
            <w:vAlign w:val="center"/>
          </w:tcPr>
          <w:p w14:paraId="7966A8D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72682D33"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219AE95A"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4EF6E3DB"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7090314E"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66C07AFD"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013B2D48" w14:textId="77777777" w:rsidR="00392469" w:rsidRPr="00E814FD" w:rsidRDefault="00392469" w:rsidP="003401E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chématrons\include\entrees : E_medications_int.sch</w:t>
            </w:r>
          </w:p>
          <w:p w14:paraId="5644CFD0" w14:textId="77777777" w:rsidR="00392469" w:rsidRPr="00E814FD" w:rsidRDefault="00392469" w:rsidP="003401E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chématrons\include\sections : S_dispositifs_medicaux_ASIP.sch, S_documentSummary.sch, S_codedListOfSurgeries.sch</w:t>
            </w:r>
          </w:p>
          <w:p w14:paraId="28E5424C" w14:textId="77777777" w:rsidR="00392469" w:rsidRPr="00E814FD" w:rsidRDefault="00392469" w:rsidP="003401E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chématrons\include\specificationsVolets\CSE : E_CodedVitalSigns_CSE.sch</w:t>
            </w:r>
          </w:p>
          <w:p w14:paraId="7E2D137B" w14:textId="77777777" w:rsidR="00392469" w:rsidRPr="00E814FD" w:rsidRDefault="00392469" w:rsidP="003401E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chématrons\include\specificationsVolets\TLM : Entete_TLM-DA.sch et Entete_TLM-CR.sch</w:t>
            </w:r>
          </w:p>
          <w:p w14:paraId="22514687"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r>
              <w:rPr>
                <w:rFonts w:asciiTheme="minorHAnsi" w:hAnsiTheme="minorHAnsi" w:cstheme="minorHAnsi"/>
                <w:sz w:val="18"/>
                <w:szCs w:val="18"/>
              </w:rPr>
              <w:t>schematron</w:t>
            </w:r>
            <w:r w:rsidRPr="00E814FD">
              <w:rPr>
                <w:rFonts w:asciiTheme="minorHAnsi" w:hAnsiTheme="minorHAnsi" w:cstheme="minorHAnsi"/>
                <w:sz w:val="18"/>
                <w:szCs w:val="18"/>
              </w:rPr>
              <w:t>s :</w:t>
            </w:r>
          </w:p>
          <w:p w14:paraId="230B71CD"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09198743"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3366DB40"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0BF5EBC9"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74634712"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1FAA8191"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6B394D3F"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10556539"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3718EE96"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5285B0C8"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6DDBBCA6"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21E11DE6"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5444C21E"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CD7D043"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2E5D929A"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56CDE5F3"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33FB8A79"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53FC0CB6" w14:textId="77777777" w:rsidR="00392469" w:rsidRPr="00E814FD" w:rsidRDefault="00392469" w:rsidP="003401E0">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7808A45"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69453EF9"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392469" w:rsidRPr="00E814FD" w14:paraId="47FA90D9" w14:textId="77777777" w:rsidTr="003401E0">
        <w:tc>
          <w:tcPr>
            <w:tcW w:w="1182" w:type="dxa"/>
            <w:vAlign w:val="center"/>
          </w:tcPr>
          <w:p w14:paraId="7965E61C"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5539C432"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4288E1A"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42E0506A"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3279CB99" w14:textId="77777777" w:rsidR="00392469" w:rsidRPr="00E814FD" w:rsidRDefault="00392469" w:rsidP="003401E0">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0584854D"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392469" w:rsidRPr="00E814FD" w14:paraId="02063C1B" w14:textId="77777777" w:rsidTr="003401E0">
        <w:tc>
          <w:tcPr>
            <w:tcW w:w="1182" w:type="dxa"/>
            <w:vAlign w:val="center"/>
          </w:tcPr>
          <w:p w14:paraId="72939F4F"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245388AC"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33AEE26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5730AB43"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 (extension)</w:t>
            </w:r>
          </w:p>
          <w:p w14:paraId="0127105F"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52ABB69F"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CI-SIS_VSM.sch (schematrons) pour supprimer le contrôle de la section Traitement au long court qui est déjà réalisé dans le </w:t>
            </w:r>
            <w:r>
              <w:rPr>
                <w:rFonts w:asciiTheme="minorHAnsi" w:hAnsiTheme="minorHAnsi" w:cstheme="minorHAnsi"/>
                <w:sz w:val="18"/>
                <w:szCs w:val="18"/>
              </w:rPr>
              <w:t>schematron</w:t>
            </w:r>
            <w:r w:rsidRPr="00E814FD">
              <w:rPr>
                <w:rFonts w:asciiTheme="minorHAnsi" w:hAnsiTheme="minorHAnsi" w:cstheme="minorHAnsi"/>
                <w:sz w:val="18"/>
                <w:szCs w:val="18"/>
              </w:rPr>
              <w:t xml:space="preserve"> S_traitementAuLongCours_ASIP.sch (schematrons\include\sections)</w:t>
            </w:r>
          </w:p>
          <w:p w14:paraId="2089CEC0"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61CD6AA6"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20814669"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JDV_causeAccidentDom_CSE.sch (schematrons\include\jeuxDeValeurs\CSE) qui va contrôler le code contenu dans code et plus dans value suite à la correction des entrées Problème des CSE (remplacement de la sous-entrée Problème qui n’est pas autorisée dans une entrée Problème pour les causes par une sous-entrée Simple observation. Le code de la cause de l’accident domestique ou du motif d’hospitalisation est porté par l’élément « code » et plus « value »).</w:t>
            </w:r>
          </w:p>
          <w:p w14:paraId="1A76F766"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E_eatingSleeping_CSE.sch (schematrons\include\specificationsVolets\CSE) suite à création de la nouvelle section Allergies et intolérances pour l’allergie alimentaire (uniquement CS24).</w:t>
            </w:r>
          </w:p>
          <w:p w14:paraId="60FDC1F2" w14:textId="77777777" w:rsidR="00392469" w:rsidRPr="00E814FD" w:rsidRDefault="00392469" w:rsidP="003401E0">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392469" w:rsidRPr="00E814FD" w14:paraId="3CDE23C0" w14:textId="77777777" w:rsidTr="003401E0">
        <w:tc>
          <w:tcPr>
            <w:tcW w:w="1182" w:type="dxa"/>
            <w:vAlign w:val="center"/>
          </w:tcPr>
          <w:p w14:paraId="443C8D75"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620B9D71"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V2.26</w:t>
            </w:r>
          </w:p>
        </w:tc>
        <w:tc>
          <w:tcPr>
            <w:tcW w:w="7689" w:type="dxa"/>
            <w:vAlign w:val="center"/>
          </w:tcPr>
          <w:p w14:paraId="72A3E405"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146F8A35"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1615C66F"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6A461F" w14:textId="77777777" w:rsidR="00392469" w:rsidRPr="00E814FD" w:rsidRDefault="00392469" w:rsidP="003401E0">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mettre à jour des libellés de profession/spécialité de PS et ajouter ‘1’ devant le FINESS de l’HEGP.</w:t>
            </w:r>
          </w:p>
          <w:p w14:paraId="7410FD22" w14:textId="77777777" w:rsidR="00392469" w:rsidRPr="00E814FD" w:rsidRDefault="00392469" w:rsidP="003401E0">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4ACBF47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 :</w:t>
            </w:r>
          </w:p>
          <w:p w14:paraId="0D6D6CE5"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39F73880" w14:textId="77777777" w:rsidR="00392469" w:rsidRPr="00E814FD" w:rsidRDefault="00392469" w:rsidP="003401E0">
            <w:pPr>
              <w:pStyle w:val="Tableau"/>
              <w:rPr>
                <w:rFonts w:asciiTheme="minorHAnsi" w:hAnsiTheme="minorHAnsi" w:cstheme="minorHAnsi"/>
                <w:sz w:val="18"/>
                <w:szCs w:val="18"/>
              </w:rPr>
            </w:pPr>
          </w:p>
          <w:p w14:paraId="5C3F5FE3"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Feuille de style : </w:t>
            </w:r>
          </w:p>
          <w:p w14:paraId="064E7C0F"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 : Modification pour afficher le commentaire sur l’auteur (qui est dans author/functionCode/originalText)</w:t>
            </w:r>
          </w:p>
          <w:p w14:paraId="0BF9F0D8"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 : Modification des styles des tableaux pour le corps des documents</w:t>
            </w:r>
          </w:p>
          <w:p w14:paraId="0E993416"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 : modifiés pour ne plus afficher la table de matières dans les documents non structurés et pour afficher le suffix si présent ou le prefix dans le nom des personnes.</w:t>
            </w:r>
          </w:p>
          <w:p w14:paraId="266FEA83"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w:t>
            </w:r>
          </w:p>
          <w:p w14:paraId="2E84781C"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 :</w:t>
            </w:r>
          </w:p>
          <w:p w14:paraId="2B009FD1"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1FFE001"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6041605A"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471A3C4E"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54884D7B"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Pr>
                <w:rFonts w:asciiTheme="minorHAnsi" w:hAnsiTheme="minorHAnsi" w:cstheme="minorHAnsi"/>
                <w:sz w:val="18"/>
                <w:szCs w:val="18"/>
              </w:rPr>
              <w:t>schematron</w:t>
            </w:r>
            <w:r w:rsidRPr="00E814FD">
              <w:rPr>
                <w:rFonts w:asciiTheme="minorHAnsi" w:hAnsiTheme="minorHAnsi" w:cstheme="minorHAnsi"/>
                <w:sz w:val="18"/>
                <w:szCs w:val="18"/>
              </w:rPr>
              <w:t xml:space="preserve">s de JDV génériques suivants  </w:t>
            </w:r>
          </w:p>
          <w:p w14:paraId="0C115D0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12A73E4"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24ACBAF6"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de JDV génériques suivants :</w:t>
            </w:r>
          </w:p>
          <w:p w14:paraId="118D2DA3"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JDV_participationType.sch (schematrons\include\jeuxDeValeurs) car le participant/typecode est contrôlé par le schéma CDA : implique aussi la suppression de l’abstract dansTypeCode.sch (schematrons\abstract) et la modification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CI-SIS_StructurationMinimale.sch pour supprimer l’appel (voir ci-dessous)</w:t>
            </w:r>
          </w:p>
          <w:p w14:paraId="701C7784"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0F21F0BA"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des </w:t>
            </w:r>
            <w:r>
              <w:rPr>
                <w:rFonts w:asciiTheme="minorHAnsi" w:hAnsiTheme="minorHAnsi" w:cstheme="minorHAnsi"/>
                <w:sz w:val="18"/>
                <w:szCs w:val="18"/>
              </w:rPr>
              <w:t>schematron</w:t>
            </w:r>
            <w:r w:rsidRPr="00E814FD">
              <w:rPr>
                <w:rFonts w:asciiTheme="minorHAnsi" w:hAnsiTheme="minorHAnsi" w:cstheme="minorHAnsi"/>
                <w:sz w:val="18"/>
                <w:szCs w:val="18"/>
              </w:rPr>
              <w:t>s abstract suivants :</w:t>
            </w:r>
          </w:p>
          <w:p w14:paraId="241CC718"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suppression de cet abstract dans tous les </w:t>
            </w:r>
            <w:r>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7F0EAE0B"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dansTypeCode.sch (qui n’est pas utile) et suppression de cet abstract dans le </w:t>
            </w:r>
            <w:r>
              <w:rPr>
                <w:rFonts w:asciiTheme="minorHAnsi" w:hAnsiTheme="minorHAnsi" w:cstheme="minorHAnsi"/>
                <w:sz w:val="18"/>
                <w:szCs w:val="18"/>
              </w:rPr>
              <w:t>schematron</w:t>
            </w:r>
            <w:r w:rsidRPr="00E814FD">
              <w:rPr>
                <w:rFonts w:asciiTheme="minorHAnsi" w:hAnsiTheme="minorHAnsi" w:cstheme="minorHAnsi"/>
                <w:sz w:val="18"/>
                <w:szCs w:val="18"/>
              </w:rPr>
              <w:t xml:space="preserve"> SIS_StructurationMinimale.sch</w:t>
            </w:r>
          </w:p>
          <w:p w14:paraId="7137E364"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 :</w:t>
            </w:r>
          </w:p>
          <w:p w14:paraId="081B55DD"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1BB9AD5E"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3D3CBDD3"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5E4B16DA"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01B882D0"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E7F2255"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0E54D646" w14:textId="77777777" w:rsidR="00392469" w:rsidRPr="00E814FD" w:rsidRDefault="00392469" w:rsidP="003401E0">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67ACF92B"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Pr>
                <w:rFonts w:asciiTheme="minorHAnsi" w:hAnsiTheme="minorHAnsi" w:cstheme="minorHAnsi"/>
                <w:sz w:val="18"/>
                <w:szCs w:val="18"/>
              </w:rPr>
              <w:t>schematron</w:t>
            </w:r>
            <w:r w:rsidRPr="00E814FD">
              <w:rPr>
                <w:rFonts w:asciiTheme="minorHAnsi" w:hAnsiTheme="minorHAnsi" w:cstheme="minorHAnsi"/>
                <w:sz w:val="18"/>
                <w:szCs w:val="18"/>
              </w:rPr>
              <w:t xml:space="preserve">s suivants </w:t>
            </w:r>
          </w:p>
          <w:p w14:paraId="71DFDA3C"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33C4140D"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Entete_FLUDR_FLUDT pour supprimer le contrôle sur informant</w:t>
            </w:r>
          </w:p>
          <w:p w14:paraId="04421210"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5BBB365"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ajouter les section et entrées du profil IHE PRE</w:t>
            </w:r>
          </w:p>
        </w:tc>
      </w:tr>
      <w:tr w:rsidR="00392469" w:rsidRPr="00E814FD" w14:paraId="7EB17F56" w14:textId="77777777" w:rsidTr="003401E0">
        <w:tc>
          <w:tcPr>
            <w:tcW w:w="1182" w:type="dxa"/>
            <w:vAlign w:val="center"/>
          </w:tcPr>
          <w:p w14:paraId="310E528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0D817784"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3AD2AE5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3F76F99A" w14:textId="77777777" w:rsidR="00392469" w:rsidRPr="00E814FD" w:rsidRDefault="00392469" w:rsidP="003401E0">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5252530C"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w:t>
            </w:r>
          </w:p>
          <w:p w14:paraId="3B48E5DA"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 :</w:t>
            </w:r>
          </w:p>
          <w:p w14:paraId="76A6A4A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720766F1"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052875"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5DEDE28D"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A191118"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392469" w:rsidRPr="00E814FD" w14:paraId="3F1BDACD" w14:textId="77777777" w:rsidTr="003401E0">
        <w:tc>
          <w:tcPr>
            <w:tcW w:w="1182" w:type="dxa"/>
            <w:vAlign w:val="center"/>
          </w:tcPr>
          <w:p w14:paraId="7A6EFA3A"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E828A2B"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40FB5A4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Pr>
                <w:rFonts w:asciiTheme="minorHAnsi" w:hAnsiTheme="minorHAnsi" w:cstheme="minorHAnsi"/>
                <w:b/>
                <w:sz w:val="18"/>
                <w:szCs w:val="18"/>
              </w:rPr>
              <w:t>schematron</w:t>
            </w:r>
            <w:r w:rsidRPr="00E814FD">
              <w:rPr>
                <w:rFonts w:asciiTheme="minorHAnsi" w:hAnsiTheme="minorHAnsi" w:cstheme="minorHAnsi"/>
                <w:b/>
                <w:sz w:val="18"/>
                <w:szCs w:val="18"/>
              </w:rPr>
              <w:t>s suite à publication de la nouvelle version du volet Structuration minimale des documents de santé V1.7</w:t>
            </w:r>
          </w:p>
          <w:p w14:paraId="05C33AA6"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DADB884"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 : </w:t>
            </w:r>
          </w:p>
          <w:p w14:paraId="7C8C5AFE"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TRE_R258-RelationPriseCharge OID : 1.2.250.1.213.1.1.4.2.280 </w:t>
            </w:r>
          </w:p>
          <w:p w14:paraId="2F8BC792"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TRE_R259-HL7ParticipationFunction OID : 2.16.840.1.113883.5.88 </w:t>
            </w:r>
          </w:p>
          <w:p w14:paraId="20740B4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TRE_R85-RolePriseCharge OID : 1.2.250.1.213.1.6.1.107 </w:t>
            </w:r>
          </w:p>
          <w:p w14:paraId="1EE1511A"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 xml:space="preserve">qui contrôle si la valeur de author/assignedAuthor/code est issue d’une des 6 nouvelles TRE créées dans le répertoire jeuxDeValeurs : </w:t>
            </w:r>
          </w:p>
          <w:p w14:paraId="44F10FA9"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 : 1.2.250.1.213.1.1.4.6</w:t>
            </w:r>
          </w:p>
          <w:p w14:paraId="6EF2AF9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TRE_R85-RolePriseCharge OID : 1.2.250.1.213.1.6.1.107 </w:t>
            </w:r>
          </w:p>
          <w:p w14:paraId="6F4734F4"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 : 1.2.250.1.213.1.6.1.4</w:t>
            </w:r>
          </w:p>
          <w:p w14:paraId="19C773A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TRE_R95-UsagerTitre OID : 1.2.250.1.213.1.6.1.109 </w:t>
            </w:r>
          </w:p>
          <w:p w14:paraId="13AC564A"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TRE_R96-AutreProfDomSanitaire OID : 1.2.250.1.213.1.6.1.110 </w:t>
            </w:r>
          </w:p>
          <w:p w14:paraId="5577041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TRE_A02-ProfessionSavFaire-CISIS OID : 1.2.250.1.213.1.1.4.5 </w:t>
            </w:r>
          </w:p>
          <w:p w14:paraId="51E4AA77"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 :</w:t>
            </w:r>
          </w:p>
          <w:p w14:paraId="4C6C755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77DE69D6" w14:textId="77777777" w:rsidR="00392469" w:rsidRPr="00E814FD" w:rsidRDefault="00392469" w:rsidP="003401E0">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si la cardinalité de l’élément suffix est [0..1] et si la valeur de author/assignedAuthor/assignedPerson/name/suffix est issue de la nouvelle TRE créée dans le répertoire jeuxDeValeurs :</w:t>
            </w:r>
          </w:p>
          <w:p w14:paraId="2A8F31C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52755CA9"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 xml:space="preserve">qui contrôle si la valeur de informant/relatedEntity/code est issue d’une des 2 nouvelles TRE créées dans le répertoire jeuxDeValeurs : </w:t>
            </w:r>
          </w:p>
          <w:p w14:paraId="7B70902A"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857941E"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42DA1C4A"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447C111C"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 :</w:t>
            </w:r>
          </w:p>
          <w:p w14:paraId="66A92AEC"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02E09214"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 le contrôle sur l’élément « suffix » [0..1] et dont la valeur doit appartenir à la o</w:t>
            </w:r>
            <w:r w:rsidRPr="00E814FD">
              <w:rPr>
                <w:rFonts w:asciiTheme="minorHAnsi" w:hAnsiTheme="minorHAnsi" w:cstheme="minorHAnsi"/>
                <w:sz w:val="18"/>
                <w:szCs w:val="18"/>
              </w:rPr>
              <w:tab/>
              <w:t>TRE_R11-CiviliteExercice</w:t>
            </w:r>
          </w:p>
          <w:p w14:paraId="7C50C3C8"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 le contrôle sur l’élément « prefix » dont la valeur doit appartenir à la TRE_R81-Civilite.</w:t>
            </w:r>
          </w:p>
          <w:p w14:paraId="4173CA8B"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122DFCDB" w14:textId="77777777" w:rsidR="00392469" w:rsidRPr="00E814FD" w:rsidRDefault="00392469" w:rsidP="003401E0">
            <w:pPr>
              <w:pStyle w:val="Tableau"/>
              <w:rPr>
                <w:rFonts w:asciiTheme="minorHAnsi" w:hAnsiTheme="minorHAnsi" w:cstheme="minorHAnsi"/>
                <w:sz w:val="18"/>
                <w:szCs w:val="18"/>
              </w:rPr>
            </w:pPr>
          </w:p>
          <w:p w14:paraId="094A268B"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 xml:space="preserve">qui contrôle si la valeur de participant/functionCode est issue d’une des 3 nouvelles TRE créées dans le répertoire jeuxDeValeurs : </w:t>
            </w:r>
          </w:p>
          <w:p w14:paraId="7CB552D2"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TRE_R258-RelationPriseCharge OID : 1.2.250.1.213.1.1.4.2.280 </w:t>
            </w:r>
          </w:p>
          <w:p w14:paraId="5337488F"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TRE_R259-HL7ParticipationFunction OID : 2.16.840.1.113883.5.88 </w:t>
            </w:r>
          </w:p>
          <w:p w14:paraId="0AE782F9"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TRE_R85-RolePriseCharge OID : 1.2.250.1.213.1.6.1.107 </w:t>
            </w:r>
          </w:p>
          <w:p w14:paraId="6E9848F2"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 xml:space="preserve">qui contrôle si la valeur de participant/associatedEntity/code est issue d’une des 6 nouvelles TRE créées dans le répertoire jeuxDeValeurs : </w:t>
            </w:r>
          </w:p>
          <w:p w14:paraId="6333587C"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 : 1.2.250.1.213.1.1.4.6</w:t>
            </w:r>
          </w:p>
          <w:p w14:paraId="43D66E8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TRE_R85-RolePriseCharge OID : 1.2.250.1.213.1.6.1.107 </w:t>
            </w:r>
          </w:p>
          <w:p w14:paraId="145B16F3"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 : 1.2.250.1.213.1.6.1.4</w:t>
            </w:r>
          </w:p>
          <w:p w14:paraId="058C1CF5"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TRE_R95-UsagerTitre OID : 1.2.250.1.213.1.6.1.109 </w:t>
            </w:r>
          </w:p>
          <w:p w14:paraId="6B3F8AB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TRE_R96-AutreProfDomSanitaire OID : 1.2.250.1.213.1.6.1.110 </w:t>
            </w:r>
          </w:p>
          <w:p w14:paraId="7FB972A8"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TRE_A02-ProfessionSavFaire-CISIS OID : 1.2.250.1.213.1.1.4.5 </w:t>
            </w:r>
          </w:p>
          <w:p w14:paraId="087091B1"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 :</w:t>
            </w:r>
          </w:p>
          <w:p w14:paraId="6191F41D"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374EDAF2" w14:textId="77777777" w:rsidR="00392469" w:rsidRPr="00E814FD" w:rsidRDefault="00392469" w:rsidP="003401E0">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si la cardinalité de l’élément suffix est [0..1] et si la valeur de author/assignedAuthor/assignedPerson/name/suffix est issue de la nouvelle TRE créée dans le répertoire jeuxDeValeurs :</w:t>
            </w:r>
          </w:p>
          <w:p w14:paraId="67324AA8"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F66F995"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jeuxDeValeurs : </w:t>
            </w:r>
          </w:p>
          <w:p w14:paraId="7C8187D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 : 1.2.250.1.213.1.1.4.6</w:t>
            </w:r>
          </w:p>
          <w:p w14:paraId="10454496"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 : 1.2.250.1.213.1.1.4.9</w:t>
            </w:r>
          </w:p>
          <w:p w14:paraId="4C64DD2C"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 :</w:t>
            </w:r>
          </w:p>
          <w:p w14:paraId="5485C10B"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2A4B9797" w14:textId="77777777" w:rsidR="00392469" w:rsidRPr="00E814FD" w:rsidRDefault="00392469" w:rsidP="003401E0">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31035878"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6865BA8C" w14:textId="77777777" w:rsidR="00392469" w:rsidRPr="00E814FD" w:rsidRDefault="00392469" w:rsidP="003401E0">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21B28D97" w14:textId="77777777" w:rsidR="00392469" w:rsidRPr="00E814FD" w:rsidRDefault="00392469" w:rsidP="003401E0">
            <w:pPr>
              <w:pStyle w:val="Tableau"/>
              <w:rPr>
                <w:rFonts w:asciiTheme="minorHAnsi" w:hAnsiTheme="minorHAnsi" w:cstheme="minorHAnsi"/>
                <w:sz w:val="18"/>
                <w:szCs w:val="18"/>
              </w:rPr>
            </w:pPr>
          </w:p>
          <w:p w14:paraId="59EE8F94"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 :</w:t>
            </w:r>
          </w:p>
          <w:p w14:paraId="300703AC" w14:textId="77777777" w:rsidR="00392469" w:rsidRPr="00E814FD" w:rsidRDefault="00392469" w:rsidP="003401E0">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d’être rendus dans une iframe sans « sandbox » active, créant ainsi une vulnérabilité à l’insertion de contenu malveillant.</w:t>
            </w:r>
          </w:p>
          <w:p w14:paraId="1824AE56" w14:textId="77777777" w:rsidR="00392469" w:rsidRPr="00E814FD" w:rsidRDefault="00392469" w:rsidP="003401E0">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w:t>
            </w:r>
          </w:p>
          <w:p w14:paraId="5240CC58" w14:textId="77777777" w:rsidR="00392469" w:rsidRPr="00E814FD" w:rsidRDefault="00392469" w:rsidP="003401E0">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 : avec ce plugin n’importe quel « iframe » est maintenant bac à sable. « Sandboxed iframes » permet au navigateur de refuser les plugins et un certain nombre d’autres choses qui rendent le rendu plus sûr. Ce plugin limite également ce qui peut être rendu.</w:t>
            </w:r>
          </w:p>
          <w:p w14:paraId="1AEC212A" w14:textId="77777777" w:rsidR="00392469" w:rsidRPr="00E814FD" w:rsidRDefault="00392469" w:rsidP="003401E0">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Un nouveau paramètre « limit-pdf » a été mis en œuvre. Si l’environnement veut autoriser le rendu pdf, on peut définir ce paramètre en « non ». Ce paramètre est défini par défaut à « non » dans notre feuille de style.</w:t>
            </w:r>
          </w:p>
          <w:p w14:paraId="6FC10FE3" w14:textId="77777777" w:rsidR="00392469" w:rsidRPr="00E814FD" w:rsidRDefault="00392469" w:rsidP="003401E0">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Notez que l’attribut sandbox n’est pas pris en charge avant Internet Explorer 9, donc pour éviter les contenus potentiellement dangereux dans les anciennes versions d’Internet Explorer, un commutateur a été ajouté qui empêche complètement les iframes sous ces versions de navigateur. </w:t>
            </w:r>
          </w:p>
          <w:p w14:paraId="5C8B6A2E" w14:textId="77777777" w:rsidR="00392469" w:rsidRPr="00E814FD" w:rsidRDefault="00392469" w:rsidP="003401E0">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Pour en savoir plus : </w:t>
            </w:r>
            <w:hyperlink r:id="rId41"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6B754425" w14:textId="77777777" w:rsidR="00392469" w:rsidRPr="00E814FD" w:rsidRDefault="00392469" w:rsidP="003401E0">
            <w:pPr>
              <w:pStyle w:val="Tableau"/>
              <w:rPr>
                <w:rFonts w:asciiTheme="minorHAnsi" w:hAnsiTheme="minorHAnsi" w:cstheme="minorHAnsi"/>
                <w:sz w:val="18"/>
                <w:szCs w:val="18"/>
              </w:rPr>
            </w:pPr>
          </w:p>
          <w:p w14:paraId="0CC42CB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 :</w:t>
            </w:r>
          </w:p>
          <w:p w14:paraId="5CF32F7B" w14:textId="77777777" w:rsidR="00392469" w:rsidRPr="00E814FD" w:rsidRDefault="00392469" w:rsidP="003401E0">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Pr="00E814FD">
              <w:rPr>
                <w:rFonts w:asciiTheme="minorHAnsi" w:hAnsiTheme="minorHAnsi" w:cstheme="minorHAnsi"/>
                <w:sz w:val="18"/>
                <w:szCs w:val="18"/>
              </w:rPr>
              <w:t> : Ajout de la balise &lt;meta http-equiv= »Content-Type » content= »text/html ; charset=utf-8 »/&gt; au niveau de l’élément &lt;head&gt; de la balise &lt;html&gt; : métadonnées placées dans l’entête qui vont permettre de donner au navigateur des informations sur la page web à afficher.</w:t>
            </w:r>
          </w:p>
          <w:p w14:paraId="78716FD3" w14:textId="77777777" w:rsidR="00392469" w:rsidRPr="00E814FD" w:rsidRDefault="00392469" w:rsidP="003401E0">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Pr="00E814FD">
              <w:rPr>
                <w:rFonts w:asciiTheme="minorHAnsi" w:hAnsiTheme="minorHAnsi" w:cstheme="minorHAnsi"/>
                <w:sz w:val="18"/>
                <w:szCs w:val="18"/>
              </w:rPr>
              <w:t> : Ajout de la balise &lt;exclude-result-prefixes&gt; : Cette balise permet d’éviter d’émettre des préfixes d’espace de noms dans le document de sortie.</w:t>
            </w:r>
          </w:p>
          <w:p w14:paraId="32DBF24E" w14:textId="77777777" w:rsidR="00392469" w:rsidRPr="00E814FD" w:rsidRDefault="00392469" w:rsidP="003401E0">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Pr="00E814FD">
              <w:rPr>
                <w:rFonts w:asciiTheme="minorHAnsi" w:hAnsiTheme="minorHAnsi" w:cstheme="minorHAnsi"/>
                <w:sz w:val="18"/>
                <w:szCs w:val="18"/>
              </w:rPr>
              <w:t> : Modification de l’encodage de l’élément &lt;xsl :output&gt; de « ISO-8859-1 » en « UTF-8 » (comme dans la feuille de style HL7). L’élément &lt;xsl :output&gt; contrôle les caractéristiques du document de sortie. Pour fonctionner correctement dans Netscape, cet élément doit être utilisé, avec l’attribut method. À partir de Netscape 7.0, method= »text » fonctionne comme prévu.</w:t>
            </w:r>
          </w:p>
          <w:p w14:paraId="3AEB6F88" w14:textId="77777777" w:rsidR="00392469" w:rsidRPr="00E814FD" w:rsidRDefault="00392469" w:rsidP="003401E0">
            <w:pPr>
              <w:pStyle w:val="Tableau"/>
              <w:rPr>
                <w:rFonts w:asciiTheme="minorHAnsi" w:hAnsiTheme="minorHAnsi" w:cstheme="minorHAnsi"/>
                <w:sz w:val="18"/>
                <w:szCs w:val="18"/>
              </w:rPr>
            </w:pPr>
          </w:p>
          <w:p w14:paraId="75227C0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 v2020.01 :</w:t>
            </w:r>
          </w:p>
          <w:p w14:paraId="46FD57FC" w14:textId="77777777" w:rsidR="00392469" w:rsidRPr="00E814FD" w:rsidRDefault="00392469" w:rsidP="003401E0">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0253BFD" w14:textId="77777777" w:rsidR="00392469" w:rsidRPr="00E814FD" w:rsidRDefault="00392469" w:rsidP="003401E0">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2F7AF96E" w14:textId="77777777" w:rsidR="00392469" w:rsidRPr="00E814FD" w:rsidRDefault="00392469" w:rsidP="003401E0">
            <w:pPr>
              <w:pStyle w:val="Tableau"/>
              <w:rPr>
                <w:rFonts w:asciiTheme="minorHAnsi" w:hAnsiTheme="minorHAnsi" w:cstheme="minorHAnsi"/>
                <w:sz w:val="18"/>
                <w:szCs w:val="18"/>
              </w:rPr>
            </w:pPr>
          </w:p>
          <w:p w14:paraId="1BBFC45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 :</w:t>
            </w:r>
          </w:p>
          <w:p w14:paraId="26DCC5A8" w14:textId="77777777" w:rsidR="00392469" w:rsidRPr="00E814FD" w:rsidRDefault="00392469" w:rsidP="003401E0">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7E977566" w14:textId="77777777" w:rsidR="00392469" w:rsidRPr="00E814FD" w:rsidRDefault="00392469" w:rsidP="003401E0">
            <w:pPr>
              <w:pStyle w:val="Tableau"/>
              <w:rPr>
                <w:rFonts w:asciiTheme="minorHAnsi" w:hAnsiTheme="minorHAnsi" w:cstheme="minorHAnsi"/>
                <w:sz w:val="18"/>
                <w:szCs w:val="18"/>
              </w:rPr>
            </w:pPr>
          </w:p>
          <w:p w14:paraId="137FD32D"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CR-BIO : </w:t>
            </w:r>
          </w:p>
          <w:p w14:paraId="29D52869" w14:textId="77777777" w:rsidR="00392469" w:rsidRPr="00E814FD" w:rsidRDefault="00392469" w:rsidP="003401E0">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717C0D6C" w14:textId="77777777" w:rsidR="00392469" w:rsidRPr="0003501B" w:rsidRDefault="00392469" w:rsidP="003401E0">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392469" w:rsidRPr="00E814FD" w14:paraId="1A36C787" w14:textId="77777777" w:rsidTr="003401E0">
        <w:tc>
          <w:tcPr>
            <w:tcW w:w="1182" w:type="dxa"/>
            <w:vAlign w:val="center"/>
          </w:tcPr>
          <w:p w14:paraId="2AA5B9F9"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32DC5495"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49A5AAC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 :</w:t>
            </w:r>
          </w:p>
          <w:p w14:paraId="7395552E" w14:textId="77777777" w:rsidR="00392469" w:rsidRPr="00E814FD" w:rsidRDefault="00392469" w:rsidP="003401E0">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42F1AB1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4C3D620E" w14:textId="77777777" w:rsidR="00392469" w:rsidRPr="00E814FD" w:rsidRDefault="00392469" w:rsidP="003401E0">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69E77E9D" w14:textId="77777777" w:rsidR="00392469" w:rsidRPr="00E814FD" w:rsidRDefault="00392469" w:rsidP="003401E0">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70F12A78"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 l’exemples CR-BIO_v2.0_Electrophorese :</w:t>
            </w:r>
          </w:p>
          <w:p w14:paraId="6EF72AD6" w14:textId="77777777" w:rsidR="00392469" w:rsidRPr="00E814FD" w:rsidRDefault="00392469" w:rsidP="003401E0">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1B334DA7" w14:textId="77777777" w:rsidR="00392469" w:rsidRPr="00E814FD" w:rsidRDefault="00392469" w:rsidP="003401E0">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392469" w:rsidRPr="00E814FD" w14:paraId="0B16ACB0" w14:textId="77777777" w:rsidTr="003401E0">
        <w:tc>
          <w:tcPr>
            <w:tcW w:w="1182" w:type="dxa"/>
            <w:vAlign w:val="center"/>
          </w:tcPr>
          <w:p w14:paraId="429140F0"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16/03/2021</w:t>
            </w:r>
          </w:p>
        </w:tc>
        <w:tc>
          <w:tcPr>
            <w:tcW w:w="935" w:type="dxa"/>
            <w:vAlign w:val="center"/>
          </w:tcPr>
          <w:p w14:paraId="5975082F"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79C7DA7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03154747" w14:textId="77777777" w:rsidR="00392469" w:rsidRPr="00E814FD" w:rsidRDefault="00392469" w:rsidP="003401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 mis à jour pour nouvelle version 2021.01_20210308</w:t>
            </w:r>
          </w:p>
          <w:p w14:paraId="625C10E2" w14:textId="77777777" w:rsidR="00392469" w:rsidRPr="00E814FD" w:rsidRDefault="00392469" w:rsidP="003401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DLU_1.2 suite à publication DLU_2021.01</w:t>
            </w:r>
          </w:p>
          <w:p w14:paraId="0100A0C0" w14:textId="77777777" w:rsidR="00392469" w:rsidRPr="00E814FD" w:rsidRDefault="00392469" w:rsidP="003401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Pr>
                <w:rFonts w:asciiTheme="minorHAnsi" w:hAnsiTheme="minorHAnsi" w:cstheme="minorHAnsi"/>
                <w:sz w:val="18"/>
                <w:szCs w:val="18"/>
              </w:rPr>
              <w:t>schematron</w:t>
            </w:r>
            <w:r w:rsidRPr="00E814FD">
              <w:rPr>
                <w:rFonts w:asciiTheme="minorHAnsi" w:hAnsiTheme="minorHAnsi" w:cstheme="minorHAnsi"/>
                <w:sz w:val="18"/>
                <w:szCs w:val="18"/>
              </w:rPr>
              <w:t>s dans tous les exemples</w:t>
            </w:r>
          </w:p>
          <w:p w14:paraId="1023866C" w14:textId="77777777" w:rsidR="00392469" w:rsidRPr="00E814FD" w:rsidRDefault="00392469" w:rsidP="003401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 remplacer le libellé « Techniques sur lesquelles repose le diagnostic » par « Précision de(s) technique(s) génétique(s) utilisée(s) »)</w:t>
            </w:r>
          </w:p>
          <w:p w14:paraId="3DE89834" w14:textId="77777777" w:rsidR="00392469" w:rsidRPr="00E814FD" w:rsidRDefault="00392469" w:rsidP="003401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1F23E65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3F4922F3" w14:textId="77777777" w:rsidR="00392469" w:rsidRPr="00E814FD" w:rsidRDefault="00392469" w:rsidP="003401E0">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73CEA1B6"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w:t>
            </w:r>
          </w:p>
          <w:p w14:paraId="591EB05D" w14:textId="77777777" w:rsidR="00392469" w:rsidRPr="00E814FD" w:rsidRDefault="00392469" w:rsidP="003401E0">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Pr>
                <w:rFonts w:asciiTheme="minorHAnsi" w:hAnsiTheme="minorHAnsi" w:cstheme="minorHAnsi"/>
                <w:sz w:val="18"/>
                <w:szCs w:val="18"/>
              </w:rPr>
              <w:t>schematron</w:t>
            </w:r>
            <w:r w:rsidRPr="00E814FD">
              <w:rPr>
                <w:rFonts w:asciiTheme="minorHAnsi" w:hAnsiTheme="minorHAnsi" w:cstheme="minorHAnsi"/>
                <w:sz w:val="18"/>
                <w:szCs w:val="18"/>
              </w:rPr>
              <w:t xml:space="preserve">s par type de documents (schematrons\include\specificationsVolets et sous-répertoires schematrons\include\jeuxDeValeurs). </w:t>
            </w:r>
            <w:r>
              <w:rPr>
                <w:rFonts w:asciiTheme="minorHAnsi" w:hAnsiTheme="minorHAnsi" w:cstheme="minorHAnsi"/>
                <w:sz w:val="18"/>
                <w:szCs w:val="18"/>
              </w:rPr>
              <w:t>Schematron</w:t>
            </w:r>
            <w:r w:rsidRPr="00E814FD">
              <w:rPr>
                <w:rFonts w:asciiTheme="minorHAnsi" w:hAnsiTheme="minorHAnsi" w:cstheme="minorHAnsi"/>
                <w:sz w:val="18"/>
                <w:szCs w:val="18"/>
              </w:rPr>
              <w:t>s de documents impactés : CSE, TLM, D2LM, LDL, DLU</w:t>
            </w:r>
          </w:p>
          <w:p w14:paraId="0960B355" w14:textId="77777777" w:rsidR="00392469" w:rsidRPr="00E814FD" w:rsidRDefault="00392469" w:rsidP="003401E0">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Pr>
                <w:rFonts w:asciiTheme="minorHAnsi" w:hAnsiTheme="minorHAnsi" w:cstheme="minorHAnsi"/>
                <w:sz w:val="18"/>
                <w:szCs w:val="18"/>
              </w:rPr>
              <w:t>schematron</w:t>
            </w:r>
            <w:r w:rsidRPr="00E814FD">
              <w:rPr>
                <w:rFonts w:asciiTheme="minorHAnsi" w:hAnsiTheme="minorHAnsi" w:cstheme="minorHAnsi"/>
                <w:sz w:val="18"/>
                <w:szCs w:val="18"/>
              </w:rPr>
              <w:t>s/profils : CI-SIS_Modeles_ANS.sch et CI-SIS_ModelesDeContenusCDA.sch</w:t>
            </w:r>
          </w:p>
          <w:p w14:paraId="5DCC8BA9" w14:textId="77777777" w:rsidR="00392469" w:rsidRPr="00E814FD" w:rsidRDefault="00392469" w:rsidP="003401E0">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r>
              <w:rPr>
                <w:rFonts w:asciiTheme="minorHAnsi" w:hAnsiTheme="minorHAnsi" w:cstheme="minorHAnsi"/>
                <w:sz w:val="18"/>
                <w:szCs w:val="18"/>
              </w:rPr>
              <w:t>schematron</w:t>
            </w:r>
            <w:r w:rsidRPr="00E814FD">
              <w:rPr>
                <w:rFonts w:asciiTheme="minorHAnsi" w:hAnsiTheme="minorHAnsi" w:cstheme="minorHAnsi"/>
                <w:sz w:val="18"/>
                <w:szCs w:val="18"/>
              </w:rPr>
              <w:t>s CI-SIS_Modeles_ANS.sch et CI-SIS_ModelesDeContenusCDA.sch)</w:t>
            </w:r>
          </w:p>
        </w:tc>
      </w:tr>
      <w:tr w:rsidR="00392469" w:rsidRPr="00E814FD" w14:paraId="162B32F5" w14:textId="77777777" w:rsidTr="003401E0">
        <w:tc>
          <w:tcPr>
            <w:tcW w:w="1182" w:type="dxa"/>
            <w:vAlign w:val="center"/>
          </w:tcPr>
          <w:p w14:paraId="7FEB8AB0"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12/05/2021</w:t>
            </w:r>
          </w:p>
        </w:tc>
        <w:tc>
          <w:tcPr>
            <w:tcW w:w="935" w:type="dxa"/>
            <w:vAlign w:val="center"/>
          </w:tcPr>
          <w:p w14:paraId="0A348F55"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1D6B5A1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3A6AFBC4" w14:textId="77777777" w:rsidR="00392469" w:rsidRPr="00E814FD" w:rsidRDefault="00392469" w:rsidP="003401E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AVC-AUNV_2.2.xml (suite à la mise à jour du JDV_Lateralite-CISIS)</w:t>
            </w:r>
          </w:p>
          <w:p w14:paraId="354973E2" w14:textId="77777777" w:rsidR="00392469" w:rsidRPr="00E814FD" w:rsidRDefault="00392469" w:rsidP="003401E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5DEF6B3C"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44F1B73C"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 (modification de la feuille de style)</w:t>
            </w:r>
          </w:p>
          <w:p w14:paraId="080F5BDB"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504398FB"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4C50A668" w14:textId="77777777" w:rsidR="00392469" w:rsidRPr="00E814FD" w:rsidRDefault="00392469" w:rsidP="003401E0">
            <w:pPr>
              <w:pStyle w:val="Tableau"/>
              <w:rPr>
                <w:rFonts w:asciiTheme="minorHAnsi" w:hAnsiTheme="minorHAnsi" w:cstheme="minorHAnsi"/>
                <w:sz w:val="18"/>
                <w:szCs w:val="18"/>
              </w:rPr>
            </w:pPr>
          </w:p>
          <w:p w14:paraId="4D0CB9B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CR-BIO_2021.01) :</w:t>
            </w:r>
          </w:p>
          <w:p w14:paraId="7C3DD528"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6B274F66"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E1DDD3C"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3ABD3744"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07FDF7D6"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35196ED6"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2BBDD405" w14:textId="77777777" w:rsidR="00392469" w:rsidRPr="00E814FD" w:rsidRDefault="00392469" w:rsidP="003401E0">
            <w:pPr>
              <w:pStyle w:val="Tableau"/>
              <w:rPr>
                <w:rFonts w:asciiTheme="minorHAnsi" w:hAnsiTheme="minorHAnsi" w:cstheme="minorHAnsi"/>
                <w:sz w:val="18"/>
                <w:szCs w:val="18"/>
              </w:rPr>
            </w:pPr>
          </w:p>
          <w:p w14:paraId="2C7B9A3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1CD7CDA8"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1DF956D0" w14:textId="77777777" w:rsidR="00392469" w:rsidRPr="00E814FD" w:rsidRDefault="00392469" w:rsidP="003401E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184268F" w14:textId="77777777" w:rsidR="00392469" w:rsidRPr="00E814FD" w:rsidRDefault="00392469" w:rsidP="003401E0">
            <w:pPr>
              <w:pStyle w:val="Tableau"/>
              <w:rPr>
                <w:rFonts w:asciiTheme="minorHAnsi" w:hAnsiTheme="minorHAnsi" w:cstheme="minorHAnsi"/>
                <w:sz w:val="18"/>
                <w:szCs w:val="18"/>
              </w:rPr>
            </w:pPr>
          </w:p>
          <w:p w14:paraId="45C7E9E1"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w:t>
            </w:r>
          </w:p>
          <w:p w14:paraId="216443D8" w14:textId="77777777" w:rsidR="00392469" w:rsidRPr="00E814FD" w:rsidRDefault="00392469" w:rsidP="003401E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corriger une erreur d’appel</w:t>
            </w:r>
          </w:p>
          <w:p w14:paraId="1E8B7203" w14:textId="77777777" w:rsidR="00392469" w:rsidRPr="00E814FD" w:rsidRDefault="00392469" w:rsidP="003401E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du recordTarget suite à la mise en place de l’INS</w:t>
            </w:r>
          </w:p>
          <w:p w14:paraId="66A1ADEF" w14:textId="77777777" w:rsidR="00392469" w:rsidRPr="00E814FD" w:rsidRDefault="00392469" w:rsidP="003401E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l’interpretationCode dans les exemples de CR-BIO_2021.01</w:t>
            </w:r>
          </w:p>
          <w:p w14:paraId="639AA9A6" w14:textId="77777777" w:rsidR="00392469" w:rsidRPr="00E814FD" w:rsidRDefault="00392469" w:rsidP="003401E0">
            <w:pPr>
              <w:pStyle w:val="Tableau"/>
              <w:rPr>
                <w:rFonts w:asciiTheme="minorHAnsi" w:hAnsiTheme="minorHAnsi" w:cstheme="minorHAnsi"/>
                <w:sz w:val="18"/>
                <w:szCs w:val="18"/>
              </w:rPr>
            </w:pPr>
          </w:p>
          <w:p w14:paraId="3F6B40DD"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10A425EB" w14:textId="77777777" w:rsidR="00392469" w:rsidRPr="00E814FD" w:rsidRDefault="00392469" w:rsidP="003401E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044F74BA" w14:textId="77777777" w:rsidR="00392469" w:rsidRPr="00E814FD" w:rsidRDefault="00392469" w:rsidP="003401E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773DBA91" w14:textId="77777777" w:rsidR="00392469" w:rsidRPr="0003501B" w:rsidRDefault="00392469" w:rsidP="003401E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392469" w:rsidRPr="00E814FD" w14:paraId="4A8BE551" w14:textId="77777777" w:rsidTr="003401E0">
        <w:tc>
          <w:tcPr>
            <w:tcW w:w="1182" w:type="dxa"/>
            <w:vAlign w:val="center"/>
          </w:tcPr>
          <w:p w14:paraId="124E923C"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6B4CC83C"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7BAA87BA"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5825D3FE"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E42A6FE" w14:textId="77777777" w:rsidR="00392469" w:rsidRPr="00E814FD" w:rsidRDefault="00392469" w:rsidP="003401E0">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1E0D3172" w14:textId="77777777" w:rsidR="00392469" w:rsidRPr="00E814FD" w:rsidRDefault="00392469" w:rsidP="003401E0">
            <w:pPr>
              <w:pStyle w:val="Tableau"/>
              <w:rPr>
                <w:rFonts w:asciiTheme="minorHAnsi" w:hAnsiTheme="minorHAnsi" w:cstheme="minorHAnsi"/>
                <w:sz w:val="18"/>
                <w:szCs w:val="18"/>
              </w:rPr>
            </w:pPr>
          </w:p>
          <w:p w14:paraId="7B2EADB7"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mis à jour :</w:t>
            </w:r>
          </w:p>
          <w:p w14:paraId="48CB3460"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36A51A1F"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76E7E988"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9F6F12E"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18F4568"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00667C81"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76C30C8B"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3C52CBB"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2E51C9F1"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12BCEB62" w14:textId="77777777" w:rsidR="00392469" w:rsidRPr="00E814FD" w:rsidRDefault="00392469" w:rsidP="003401E0">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749ED75B" w14:textId="77777777" w:rsidR="00392469" w:rsidRPr="00E814FD" w:rsidRDefault="00392469" w:rsidP="003401E0">
            <w:pPr>
              <w:pStyle w:val="Tableau"/>
              <w:rPr>
                <w:rFonts w:asciiTheme="minorHAnsi" w:hAnsiTheme="minorHAnsi" w:cstheme="minorHAnsi"/>
                <w:sz w:val="18"/>
                <w:szCs w:val="18"/>
              </w:rPr>
            </w:pPr>
          </w:p>
          <w:p w14:paraId="0CB8A63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2CD2BAD"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34115F52"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19828D9B"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07F2B5B"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69AF16CD"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E_evenementIndesirablePendantHospitalisation_fr.sch</w:t>
            </w:r>
          </w:p>
          <w:p w14:paraId="7D0AA104"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D021E6" w14:textId="77777777" w:rsidR="00392469" w:rsidRPr="00E814FD" w:rsidRDefault="00392469" w:rsidP="003401E0">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1AB12962" w14:textId="77777777" w:rsidR="00392469" w:rsidRPr="00E814FD" w:rsidRDefault="00392469" w:rsidP="003401E0">
            <w:pPr>
              <w:pStyle w:val="Tableau"/>
              <w:rPr>
                <w:rFonts w:asciiTheme="minorHAnsi" w:hAnsiTheme="minorHAnsi" w:cstheme="minorHAnsi"/>
                <w:sz w:val="18"/>
                <w:szCs w:val="18"/>
              </w:rPr>
            </w:pPr>
          </w:p>
          <w:p w14:paraId="198D4A4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5C665530" w14:textId="77777777" w:rsidR="00392469" w:rsidRPr="00E814FD" w:rsidRDefault="00392469" w:rsidP="003401E0">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5CDEE768" w14:textId="77777777" w:rsidR="00392469" w:rsidRPr="00E814FD" w:rsidRDefault="00392469" w:rsidP="003401E0">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6E6059DE" w14:textId="77777777" w:rsidR="00392469" w:rsidRPr="00E814FD" w:rsidRDefault="00392469" w:rsidP="003401E0">
            <w:pPr>
              <w:pStyle w:val="Tableau"/>
              <w:rPr>
                <w:rFonts w:asciiTheme="minorHAnsi" w:hAnsiTheme="minorHAnsi" w:cstheme="minorHAnsi"/>
                <w:sz w:val="18"/>
                <w:szCs w:val="18"/>
              </w:rPr>
            </w:pPr>
          </w:p>
          <w:p w14:paraId="016498B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0B43F3D0" w14:textId="77777777" w:rsidR="00392469" w:rsidRPr="00E814FD" w:rsidRDefault="00392469" w:rsidP="003401E0">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48ED16AE" w14:textId="77777777" w:rsidR="00392469" w:rsidRPr="004643CC" w:rsidRDefault="00392469" w:rsidP="003401E0">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392469" w:rsidRPr="00E814FD" w14:paraId="15F32CF0" w14:textId="77777777" w:rsidTr="003401E0">
        <w:tc>
          <w:tcPr>
            <w:tcW w:w="1182" w:type="dxa"/>
            <w:vAlign w:val="center"/>
          </w:tcPr>
          <w:p w14:paraId="73E93D53"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55E27E61"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6D17385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CDA :</w:t>
            </w:r>
          </w:p>
          <w:p w14:paraId="2EDA1B8E"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05FF36D" w14:textId="77777777" w:rsidR="00392469" w:rsidRPr="00E814FD" w:rsidRDefault="00392469" w:rsidP="003401E0">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7C0A5218"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32FC5716"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15A5AC4E"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FCFE07D"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34E3DF12"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24F19034"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6235EC7C"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49BE49D5" w14:textId="77777777" w:rsidR="00392469" w:rsidRPr="00E814FD" w:rsidRDefault="00392469" w:rsidP="003401E0">
            <w:pPr>
              <w:pStyle w:val="Tableau"/>
              <w:rPr>
                <w:rFonts w:asciiTheme="minorHAnsi" w:hAnsiTheme="minorHAnsi" w:cstheme="minorHAnsi"/>
                <w:sz w:val="18"/>
                <w:szCs w:val="18"/>
              </w:rPr>
            </w:pPr>
          </w:p>
          <w:p w14:paraId="242342BA"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nouveaux exemples suite à mise en concertation :</w:t>
            </w:r>
          </w:p>
          <w:p w14:paraId="77C3A4F2"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279BCDC7"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1F321A7F"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602F2D63"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0CED1219" w14:textId="77777777" w:rsidR="00392469" w:rsidRPr="00E814FD" w:rsidRDefault="00392469" w:rsidP="003401E0">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DDC0878" w14:textId="77777777" w:rsidR="00392469" w:rsidRPr="00E814FD" w:rsidRDefault="00392469" w:rsidP="003401E0">
            <w:pPr>
              <w:pStyle w:val="Tableau"/>
              <w:rPr>
                <w:rFonts w:asciiTheme="minorHAnsi" w:hAnsiTheme="minorHAnsi" w:cstheme="minorHAnsi"/>
                <w:sz w:val="18"/>
                <w:szCs w:val="18"/>
              </w:rPr>
            </w:pPr>
          </w:p>
          <w:p w14:paraId="7D3DD70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Pr>
                <w:rFonts w:asciiTheme="minorHAnsi" w:hAnsiTheme="minorHAnsi" w:cstheme="minorHAnsi"/>
                <w:b/>
                <w:sz w:val="18"/>
                <w:szCs w:val="18"/>
              </w:rPr>
              <w:t>schematron</w:t>
            </w:r>
            <w:r w:rsidRPr="00E814FD">
              <w:rPr>
                <w:rFonts w:asciiTheme="minorHAnsi" w:hAnsiTheme="minorHAnsi" w:cstheme="minorHAnsi"/>
                <w:b/>
                <w:sz w:val="18"/>
                <w:szCs w:val="18"/>
              </w:rPr>
              <w:t xml:space="preserve">s : </w:t>
            </w:r>
            <w:r w:rsidRPr="00E814FD">
              <w:rPr>
                <w:rFonts w:asciiTheme="minorHAnsi" w:hAnsiTheme="minorHAnsi" w:cstheme="minorHAnsi"/>
                <w:sz w:val="18"/>
                <w:szCs w:val="18"/>
              </w:rPr>
              <w:t>notamment pour le renommage des JDV qui avaient des accents (non supporté sous LINUX), les accents ont été supprimés.</w:t>
            </w:r>
          </w:p>
          <w:p w14:paraId="487030D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CI-SIS_AVC_PostAVC_2.2.sch </w:t>
            </w:r>
          </w:p>
          <w:p w14:paraId="130E9295"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311A15E0"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50C6119C"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599E625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2C2F8730"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661FF46"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88AFB2A"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36D27930"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437FF4BD" w14:textId="77777777" w:rsidR="00392469" w:rsidRPr="00E814FD" w:rsidRDefault="00392469" w:rsidP="003401E0">
            <w:pPr>
              <w:pStyle w:val="Tableau"/>
              <w:rPr>
                <w:rFonts w:asciiTheme="minorHAnsi" w:hAnsiTheme="minorHAnsi" w:cstheme="minorHAnsi"/>
                <w:sz w:val="18"/>
                <w:szCs w:val="18"/>
              </w:rPr>
            </w:pPr>
          </w:p>
          <w:p w14:paraId="1EDCC962"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Pr>
                <w:rFonts w:asciiTheme="minorHAnsi" w:hAnsiTheme="minorHAnsi" w:cstheme="minorHAnsi"/>
                <w:b/>
                <w:sz w:val="18"/>
                <w:szCs w:val="18"/>
              </w:rPr>
              <w:t>schematron</w:t>
            </w:r>
            <w:r w:rsidRPr="00E814FD">
              <w:rPr>
                <w:rFonts w:asciiTheme="minorHAnsi" w:hAnsiTheme="minorHAnsi" w:cstheme="minorHAnsi"/>
                <w:b/>
                <w:sz w:val="18"/>
                <w:szCs w:val="18"/>
              </w:rPr>
              <w:t>s :</w:t>
            </w:r>
          </w:p>
          <w:p w14:paraId="17267C76"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3A8175C3"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138F8AD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4CE1B26"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71F42764" w14:textId="77777777" w:rsidR="00392469" w:rsidRPr="00E814FD" w:rsidRDefault="00392469" w:rsidP="003401E0">
            <w:pPr>
              <w:pStyle w:val="Tableau"/>
              <w:rPr>
                <w:rFonts w:asciiTheme="minorHAnsi" w:hAnsiTheme="minorHAnsi" w:cstheme="minorHAnsi"/>
                <w:sz w:val="18"/>
                <w:szCs w:val="18"/>
              </w:rPr>
            </w:pPr>
          </w:p>
          <w:p w14:paraId="3E981613"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6B939C5C"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8E25DE0"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3F3815F2" w14:textId="77777777" w:rsidR="00392469" w:rsidRPr="00E814FD" w:rsidRDefault="00392469" w:rsidP="003401E0">
            <w:pPr>
              <w:pStyle w:val="Tableau"/>
              <w:rPr>
                <w:rFonts w:asciiTheme="minorHAnsi" w:hAnsiTheme="minorHAnsi" w:cstheme="minorHAnsi"/>
                <w:sz w:val="18"/>
                <w:szCs w:val="18"/>
              </w:rPr>
            </w:pPr>
          </w:p>
          <w:p w14:paraId="65AEA7E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786C0B3A" w14:textId="77777777" w:rsidR="00392469" w:rsidRPr="00E814FD" w:rsidRDefault="00392469" w:rsidP="003401E0">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63F7A6C1" w14:textId="77777777" w:rsidR="00392469" w:rsidRPr="00E814FD" w:rsidRDefault="00392469" w:rsidP="003401E0">
            <w:pPr>
              <w:pStyle w:val="Tableau"/>
              <w:rPr>
                <w:rFonts w:asciiTheme="minorHAnsi" w:hAnsiTheme="minorHAnsi" w:cstheme="minorHAnsi"/>
                <w:sz w:val="18"/>
                <w:szCs w:val="18"/>
              </w:rPr>
            </w:pPr>
          </w:p>
          <w:p w14:paraId="2EC52F8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5DBD19B8" w14:textId="77777777" w:rsidR="00392469" w:rsidRPr="00E814FD" w:rsidRDefault="00392469" w:rsidP="003401E0">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3A909337" w14:textId="77777777" w:rsidR="00392469" w:rsidRPr="00E814FD" w:rsidRDefault="00392469" w:rsidP="003401E0">
            <w:pPr>
              <w:pStyle w:val="Tableau"/>
              <w:rPr>
                <w:rFonts w:asciiTheme="minorHAnsi" w:hAnsiTheme="minorHAnsi" w:cstheme="minorHAnsi"/>
                <w:sz w:val="18"/>
                <w:szCs w:val="18"/>
              </w:rPr>
            </w:pPr>
          </w:p>
          <w:p w14:paraId="576C89FC"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b/>
                <w:sz w:val="18"/>
                <w:szCs w:val="18"/>
              </w:rPr>
              <w:t>Mise à jour des schematrons\include\jeuxDeValeurs\ANEST-CR-ANEST_2021.01</w:t>
            </w:r>
          </w:p>
          <w:p w14:paraId="79F65CB0" w14:textId="77777777" w:rsidR="00392469" w:rsidRPr="00E814FD" w:rsidRDefault="00392469" w:rsidP="003401E0">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7B4ECB76" w14:textId="77777777" w:rsidR="00392469" w:rsidRPr="00E814FD" w:rsidRDefault="00392469" w:rsidP="003401E0">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18E07411" w14:textId="77777777" w:rsidR="00392469" w:rsidRPr="00E814FD" w:rsidRDefault="00392469" w:rsidP="003401E0">
            <w:pPr>
              <w:pStyle w:val="Tableau"/>
              <w:rPr>
                <w:rFonts w:asciiTheme="minorHAnsi" w:hAnsiTheme="minorHAnsi" w:cstheme="minorHAnsi"/>
                <w:sz w:val="18"/>
                <w:szCs w:val="18"/>
              </w:rPr>
            </w:pPr>
          </w:p>
          <w:p w14:paraId="75D16FF0"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7EC03A20" w14:textId="77777777" w:rsidR="00392469" w:rsidRPr="00E814FD" w:rsidRDefault="00392469" w:rsidP="003401E0">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2F82EC37" w14:textId="77777777" w:rsidR="00392469" w:rsidRPr="00E814FD" w:rsidRDefault="00392469" w:rsidP="003401E0">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4CACC6EE" w14:textId="77777777" w:rsidR="00392469" w:rsidRPr="00E814FD" w:rsidRDefault="00392469" w:rsidP="003401E0">
            <w:pPr>
              <w:pStyle w:val="Tableau"/>
              <w:rPr>
                <w:rFonts w:asciiTheme="minorHAnsi" w:hAnsiTheme="minorHAnsi" w:cstheme="minorHAnsi"/>
                <w:sz w:val="18"/>
                <w:szCs w:val="18"/>
              </w:rPr>
            </w:pPr>
          </w:p>
          <w:p w14:paraId="1B588735"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Pr>
                <w:rFonts w:asciiTheme="minorHAnsi" w:hAnsiTheme="minorHAnsi" w:cstheme="minorHAnsi"/>
                <w:b/>
                <w:sz w:val="18"/>
                <w:szCs w:val="18"/>
              </w:rPr>
              <w:t>schematron</w:t>
            </w:r>
            <w:r w:rsidRPr="00E814FD">
              <w:rPr>
                <w:rFonts w:asciiTheme="minorHAnsi" w:hAnsiTheme="minorHAnsi" w:cstheme="minorHAnsi"/>
                <w:b/>
                <w:sz w:val="18"/>
                <w:szCs w:val="18"/>
              </w:rPr>
              <w:t>s\include\specificationsVolets</w:t>
            </w:r>
          </w:p>
          <w:p w14:paraId="2E47C190"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1D98BD4"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61D607AD"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6AF15282" w14:textId="77777777" w:rsidR="00392469" w:rsidRPr="00E814FD" w:rsidRDefault="00392469" w:rsidP="003401E0">
            <w:pPr>
              <w:pStyle w:val="Tableau"/>
              <w:rPr>
                <w:rFonts w:asciiTheme="minorHAnsi" w:hAnsiTheme="minorHAnsi" w:cstheme="minorHAnsi"/>
                <w:b/>
                <w:sz w:val="18"/>
                <w:szCs w:val="18"/>
              </w:rPr>
            </w:pPr>
          </w:p>
          <w:p w14:paraId="46F73D30"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392469" w:rsidRPr="00E814FD" w14:paraId="3019D2FE" w14:textId="77777777" w:rsidTr="003401E0">
        <w:tc>
          <w:tcPr>
            <w:tcW w:w="1182" w:type="dxa"/>
            <w:vAlign w:val="center"/>
          </w:tcPr>
          <w:p w14:paraId="2D0FA624"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C657A56"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6C13051D"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30B81B81" w14:textId="77777777" w:rsidR="00392469" w:rsidRPr="00E814FD" w:rsidRDefault="00392469" w:rsidP="003401E0">
            <w:pPr>
              <w:pStyle w:val="Tableau"/>
              <w:rPr>
                <w:rFonts w:asciiTheme="minorHAnsi" w:hAnsiTheme="minorHAnsi" w:cstheme="minorHAnsi"/>
                <w:b/>
                <w:sz w:val="18"/>
                <w:szCs w:val="18"/>
              </w:rPr>
            </w:pPr>
          </w:p>
          <w:p w14:paraId="2203E1F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0A0123EB"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68CB97A8"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6585E517"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5CB2941F"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49E95143"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16DF55AD"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10E69BA0"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79ED116D"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CANCER-D2LM-FIDD_2021.01.xml </w:t>
            </w:r>
            <w:r w:rsidRPr="00E814FD">
              <w:rPr>
                <w:rFonts w:asciiTheme="minorHAnsi" w:hAnsiTheme="minorHAnsi" w:cstheme="minorHAnsi"/>
                <w:color w:val="548DD4" w:themeColor="text2" w:themeTint="99"/>
                <w:sz w:val="18"/>
                <w:szCs w:val="18"/>
              </w:rPr>
              <w:t>(nouveau)</w:t>
            </w:r>
          </w:p>
          <w:p w14:paraId="16C28DAB"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CANCER-D2LM-FIN_2021.01.xml </w:t>
            </w:r>
            <w:r w:rsidRPr="00E814FD">
              <w:rPr>
                <w:rFonts w:asciiTheme="minorHAnsi" w:hAnsiTheme="minorHAnsi" w:cstheme="minorHAnsi"/>
                <w:color w:val="548DD4" w:themeColor="text2" w:themeTint="99"/>
                <w:sz w:val="18"/>
                <w:szCs w:val="18"/>
              </w:rPr>
              <w:t>(nouveau)</w:t>
            </w:r>
          </w:p>
          <w:p w14:paraId="40C19164"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5CF392FA"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5A5F02"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30FB8F91"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3DBF7E39"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765A34A9"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7DA31D12"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759F281B"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5D29BA7"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2BAA3BA6"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3CBF0B06"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816B61B"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6A54E3E0"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55B6FFCF"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68809691"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81D27DF"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018F5EC5"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74336D5A"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73F701F7"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OPH-BRE_2021.01.xml </w:t>
            </w:r>
            <w:r w:rsidRPr="00E814FD">
              <w:rPr>
                <w:rFonts w:asciiTheme="minorHAnsi" w:hAnsiTheme="minorHAnsi" w:cstheme="minorHAnsi"/>
                <w:color w:val="548DD4" w:themeColor="text2" w:themeTint="99"/>
                <w:sz w:val="18"/>
                <w:szCs w:val="18"/>
              </w:rPr>
              <w:t>(nouveau)</w:t>
            </w:r>
          </w:p>
          <w:p w14:paraId="6613583D"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PPS-PAERPA_2021.01.xml </w:t>
            </w:r>
            <w:r w:rsidRPr="00E814FD">
              <w:rPr>
                <w:rFonts w:asciiTheme="minorHAnsi" w:hAnsiTheme="minorHAnsi" w:cstheme="minorHAnsi"/>
                <w:color w:val="548DD4" w:themeColor="text2" w:themeTint="99"/>
                <w:sz w:val="18"/>
                <w:szCs w:val="18"/>
              </w:rPr>
              <w:t>(nouveau)</w:t>
            </w:r>
          </w:p>
          <w:p w14:paraId="0F2D1193"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4F080014"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00F7EAA4"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41F15438"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6238BC7D"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35A3EC0A" w14:textId="77777777" w:rsidR="00392469" w:rsidRPr="00E814FD" w:rsidRDefault="00392469" w:rsidP="003401E0">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CA3134C" w14:textId="77777777" w:rsidR="00392469" w:rsidRPr="00E814FD" w:rsidRDefault="00392469" w:rsidP="003401E0">
            <w:pPr>
              <w:pStyle w:val="Tableau"/>
              <w:rPr>
                <w:rFonts w:asciiTheme="minorHAnsi" w:hAnsiTheme="minorHAnsi" w:cstheme="minorHAnsi"/>
                <w:b/>
                <w:sz w:val="18"/>
                <w:szCs w:val="18"/>
              </w:rPr>
            </w:pPr>
          </w:p>
          <w:p w14:paraId="4728386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D07BF1F" w14:textId="77777777" w:rsidR="00392469" w:rsidRPr="00E814FD" w:rsidRDefault="00392469" w:rsidP="003401E0">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5D3BF8F4" w14:textId="77777777" w:rsidR="00392469" w:rsidRPr="00E814FD" w:rsidRDefault="00392469" w:rsidP="003401E0">
            <w:pPr>
              <w:pStyle w:val="Tableau"/>
              <w:rPr>
                <w:rFonts w:asciiTheme="minorHAnsi" w:hAnsiTheme="minorHAnsi" w:cstheme="minorHAnsi"/>
                <w:sz w:val="18"/>
                <w:szCs w:val="18"/>
              </w:rPr>
            </w:pPr>
          </w:p>
          <w:p w14:paraId="60CA89AC" w14:textId="77777777" w:rsidR="00392469" w:rsidRPr="00E814FD" w:rsidRDefault="00392469" w:rsidP="003401E0">
            <w:pPr>
              <w:pStyle w:val="Tableau"/>
              <w:rPr>
                <w:rFonts w:asciiTheme="minorHAnsi" w:hAnsiTheme="minorHAnsi" w:cstheme="minorHAnsi"/>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de documents :</w:t>
            </w:r>
          </w:p>
          <w:p w14:paraId="55106DF0"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725683F3"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CI-SIS_AVC-EUNV_2.2.sch (renommé) </w:t>
            </w:r>
          </w:p>
          <w:p w14:paraId="7C10F37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3159158A"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419C2BF8"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1F4FA4F5" w14:textId="77777777" w:rsidR="00392469" w:rsidRPr="00E814FD" w:rsidRDefault="00392469" w:rsidP="003401E0">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 xml:space="preserve">CI-SIS_CANCER-D2LM-FIDD_1.1.13 </w:t>
            </w:r>
          </w:p>
          <w:p w14:paraId="4D781901"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13641894"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020F97BF" w14:textId="77777777" w:rsidR="00392469" w:rsidRPr="00E814FD" w:rsidRDefault="00392469" w:rsidP="003401E0">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B3D33C9"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65F85EBE"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04577CC3"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2B5A013C" w14:textId="77777777" w:rsidR="00392469" w:rsidRPr="00E814FD" w:rsidRDefault="00392469" w:rsidP="003401E0">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36EE1DB5" w14:textId="77777777" w:rsidR="00392469" w:rsidRPr="00E814FD" w:rsidRDefault="00392469" w:rsidP="003401E0">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67F68A75" w14:textId="77777777" w:rsidR="00392469" w:rsidRPr="00E814FD" w:rsidRDefault="00392469" w:rsidP="003401E0">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782AA54F"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1714BCBD"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11996E03"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461E2A4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 (renommé)</w:t>
            </w:r>
          </w:p>
          <w:p w14:paraId="0E48C0AF"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CI-SIS_OBP-SCE_1.3 (renommé)</w:t>
            </w:r>
          </w:p>
          <w:p w14:paraId="1814B9B7"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CI-SIS_OBP-SCM_1.3 (renommé)</w:t>
            </w:r>
          </w:p>
          <w:p w14:paraId="6E256789"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 (renommé)</w:t>
            </w:r>
          </w:p>
          <w:p w14:paraId="2C01EC9B"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 (renommé)</w:t>
            </w:r>
          </w:p>
          <w:p w14:paraId="60DEB745"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CI-SIS_OPH-BRE_2021.01.sch </w:t>
            </w:r>
            <w:r w:rsidRPr="00E814FD">
              <w:rPr>
                <w:rFonts w:asciiTheme="minorHAnsi" w:hAnsiTheme="minorHAnsi" w:cstheme="minorHAnsi"/>
                <w:color w:val="548DD4" w:themeColor="text2" w:themeTint="99"/>
                <w:sz w:val="18"/>
                <w:szCs w:val="18"/>
              </w:rPr>
              <w:t>(nouveau)</w:t>
            </w:r>
          </w:p>
          <w:p w14:paraId="5B29BE69" w14:textId="77777777" w:rsidR="00392469" w:rsidRPr="00E814FD" w:rsidRDefault="00392469" w:rsidP="003401E0">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B7AB502"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CI-SIS_PPS-PAERPA_2021.01.sch </w:t>
            </w:r>
            <w:r w:rsidRPr="00E814FD">
              <w:rPr>
                <w:rFonts w:asciiTheme="minorHAnsi" w:hAnsiTheme="minorHAnsi" w:cstheme="minorHAnsi"/>
                <w:color w:val="548DD4" w:themeColor="text2" w:themeTint="99"/>
                <w:sz w:val="18"/>
                <w:szCs w:val="18"/>
              </w:rPr>
              <w:t>(nouveau)</w:t>
            </w:r>
          </w:p>
          <w:p w14:paraId="5D7EF906"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6B243936"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67B3CB3E"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778908D3" w14:textId="77777777" w:rsidR="00392469" w:rsidRPr="00E814FD" w:rsidRDefault="00392469" w:rsidP="003401E0">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5F2477CB" w14:textId="77777777" w:rsidR="00392469" w:rsidRPr="00E814FD" w:rsidRDefault="00392469" w:rsidP="003401E0">
            <w:pPr>
              <w:pStyle w:val="Tableau"/>
              <w:rPr>
                <w:rFonts w:asciiTheme="minorHAnsi" w:hAnsiTheme="minorHAnsi" w:cstheme="minorHAnsi"/>
                <w:sz w:val="18"/>
                <w:szCs w:val="18"/>
              </w:rPr>
            </w:pPr>
          </w:p>
          <w:p w14:paraId="15148B6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5033B98A"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6B61D0E7" w14:textId="77777777" w:rsidR="00392469" w:rsidRPr="00E814FD" w:rsidRDefault="00392469" w:rsidP="003401E0">
            <w:pPr>
              <w:pStyle w:val="Tableau"/>
              <w:rPr>
                <w:rFonts w:asciiTheme="minorHAnsi" w:hAnsiTheme="minorHAnsi" w:cstheme="minorHAnsi"/>
                <w:sz w:val="18"/>
                <w:szCs w:val="18"/>
              </w:rPr>
            </w:pPr>
          </w:p>
          <w:p w14:paraId="22980BB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w:t>
            </w:r>
          </w:p>
          <w:p w14:paraId="3E06C84B" w14:textId="77777777" w:rsidR="00392469" w:rsidRPr="00E814FD" w:rsidRDefault="00392469" w:rsidP="003401E0">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253ECA67"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74E78D22" w14:textId="77777777" w:rsidR="00392469" w:rsidRPr="00E814FD" w:rsidRDefault="00392469" w:rsidP="003401E0">
            <w:pPr>
              <w:pStyle w:val="Tableau"/>
              <w:rPr>
                <w:rFonts w:asciiTheme="minorHAnsi" w:hAnsiTheme="minorHAnsi" w:cstheme="minorHAnsi"/>
                <w:sz w:val="18"/>
                <w:szCs w:val="18"/>
              </w:rPr>
            </w:pPr>
          </w:p>
          <w:p w14:paraId="721E48A2"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w:t>
            </w:r>
          </w:p>
          <w:p w14:paraId="0ED575A7" w14:textId="77777777" w:rsidR="00392469" w:rsidRPr="00E814FD" w:rsidRDefault="00392469" w:rsidP="003401E0">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2E0F3274" w14:textId="77777777" w:rsidR="00392469" w:rsidRPr="00E814FD" w:rsidRDefault="00392469" w:rsidP="003401E0">
            <w:pPr>
              <w:pStyle w:val="Tableau"/>
              <w:rPr>
                <w:rFonts w:asciiTheme="minorHAnsi" w:hAnsiTheme="minorHAnsi" w:cstheme="minorHAnsi"/>
                <w:b/>
                <w:sz w:val="18"/>
                <w:szCs w:val="18"/>
              </w:rPr>
            </w:pPr>
          </w:p>
          <w:p w14:paraId="180F5B1E"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2027529C"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1F98F3CE"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CANCER-DL2M-FIDD_2021.01 </w:t>
            </w:r>
            <w:r w:rsidRPr="00E814FD">
              <w:rPr>
                <w:rFonts w:asciiTheme="minorHAnsi" w:hAnsiTheme="minorHAnsi" w:cstheme="minorHAnsi"/>
                <w:color w:val="548DD4" w:themeColor="text2" w:themeTint="99"/>
                <w:sz w:val="18"/>
                <w:szCs w:val="18"/>
              </w:rPr>
              <w:t>(nouveau)</w:t>
            </w:r>
          </w:p>
          <w:p w14:paraId="49CDE41A"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7AB4911C"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p>
          <w:p w14:paraId="7C2FCCF0"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PPS-PAERPA_2021.01 </w:t>
            </w:r>
            <w:r w:rsidRPr="00E814FD">
              <w:rPr>
                <w:rFonts w:asciiTheme="minorHAnsi" w:hAnsiTheme="minorHAnsi" w:cstheme="minorHAnsi"/>
                <w:color w:val="548DD4" w:themeColor="text2" w:themeTint="99"/>
                <w:sz w:val="18"/>
                <w:szCs w:val="18"/>
              </w:rPr>
              <w:t>(nouveau)</w:t>
            </w:r>
          </w:p>
          <w:p w14:paraId="50D6176F"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404DEE17" w14:textId="77777777" w:rsidR="00392469" w:rsidRPr="00E814FD" w:rsidRDefault="00392469" w:rsidP="003401E0">
            <w:pPr>
              <w:pStyle w:val="Tableau"/>
              <w:rPr>
                <w:rFonts w:asciiTheme="minorHAnsi" w:hAnsiTheme="minorHAnsi" w:cstheme="minorHAnsi"/>
                <w:b/>
                <w:sz w:val="18"/>
                <w:szCs w:val="18"/>
              </w:rPr>
            </w:pPr>
          </w:p>
          <w:p w14:paraId="08B3D05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 :</w:t>
            </w:r>
          </w:p>
          <w:p w14:paraId="754D1164"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28A11D78"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47F44D0D"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CANCER-DL2M-FIDD_2021.01 </w:t>
            </w:r>
            <w:r w:rsidRPr="00E814FD">
              <w:rPr>
                <w:rFonts w:asciiTheme="minorHAnsi" w:hAnsiTheme="minorHAnsi" w:cstheme="minorHAnsi"/>
                <w:color w:val="548DD4" w:themeColor="text2" w:themeTint="99"/>
                <w:sz w:val="18"/>
                <w:szCs w:val="18"/>
              </w:rPr>
              <w:t>(nouveau)</w:t>
            </w:r>
          </w:p>
          <w:p w14:paraId="023CB801"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6E6BAE64"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CSE-CS8_2021.01\Entrees\E_abdomen_CSE-CS8.sch</w:t>
            </w:r>
          </w:p>
          <w:p w14:paraId="340E1CBB"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CSE-CS8_2021.01\Entrees\E_ears_CSE-CS8.sch</w:t>
            </w:r>
          </w:p>
          <w:p w14:paraId="1C70F9CB"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 xml:space="preserve">CSE-CS8_2021.01\Entrees\E_generalApp_CSE-CS8.sch </w:t>
            </w:r>
          </w:p>
          <w:p w14:paraId="352B9BA4" w14:textId="77777777" w:rsidR="00392469" w:rsidRPr="00E814FD" w:rsidRDefault="00392469" w:rsidP="003401E0">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CSE-CS8_2021.01\Entrees\E_genitalia_CSE-CS8.sch</w:t>
            </w:r>
          </w:p>
          <w:p w14:paraId="64FEB393"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CSE-CS8_2021.01\Entrees\E_heart_CSE-CS8.sch</w:t>
            </w:r>
          </w:p>
          <w:p w14:paraId="1A3BF5CE"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CSE-CS8_2021.01\Entrees\E_musculo_CSE-CS8.sch</w:t>
            </w:r>
          </w:p>
          <w:p w14:paraId="0951ACCA"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CSE-CS8_2021.01\Entrees\E_neurologic_CSE-CS8.sch</w:t>
            </w:r>
          </w:p>
          <w:p w14:paraId="1D5E89C4"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CSE-CS8_2021.01\Entrees\E_teeth_CSE-CS8.sch</w:t>
            </w:r>
          </w:p>
          <w:p w14:paraId="4ED7E983"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CSE-CS9_2021.01\Entrees\E_abdomen_CSE-CS9.sch</w:t>
            </w:r>
          </w:p>
          <w:p w14:paraId="4C26211A"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CSE-CS9_2021.01\Entrees\E_ears_CSE-CS9.sch</w:t>
            </w:r>
          </w:p>
          <w:p w14:paraId="6DD0CC77"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CSE-CS9_2021.01\Entrees\E_endocrine_CSE-CS9.sch</w:t>
            </w:r>
          </w:p>
          <w:p w14:paraId="7E40F241"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 xml:space="preserve">CSE-CS9_2021.01\Entrees\E_eyes_CSE-CS9.sch </w:t>
            </w:r>
          </w:p>
          <w:p w14:paraId="1C9A9FBA"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CSE-CS9_2021.01\Entrees\E_generalApp_CSE-CS9.sch</w:t>
            </w:r>
          </w:p>
          <w:p w14:paraId="72EE5CA3" w14:textId="77777777" w:rsidR="00392469" w:rsidRPr="00E814FD" w:rsidRDefault="00392469" w:rsidP="003401E0">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CSE-CS9_2021.01\Entrees\E_genitalia_CSE-CS9.sch</w:t>
            </w:r>
          </w:p>
          <w:p w14:paraId="3D64D0A7"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CSE-CS9_2021.01\Entrees\E_heart_CSE-CS9.sch</w:t>
            </w:r>
          </w:p>
          <w:p w14:paraId="5FA55ED3"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CSE-CS9_2021.01\Entrees\E_integumentary_CSE-CS9.sch</w:t>
            </w:r>
          </w:p>
          <w:p w14:paraId="66339B6B"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CSE-CS9_2021.01\Entrees\E_lymphatic_CSE-CS9.sch</w:t>
            </w:r>
          </w:p>
          <w:p w14:paraId="64DE3EBF"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CSE-CS9_2021.01\Entrees\E_musculo_CSE-CS9.sch</w:t>
            </w:r>
          </w:p>
          <w:p w14:paraId="3D1A0E49"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CSE-CS9_2021.01\Entrees\E_neurologic_CSE-CS9.sch</w:t>
            </w:r>
          </w:p>
          <w:p w14:paraId="2BA2EBC0"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CSE-CS9_2021.01\Entrees\E_respiratory_CSE-CS9.sch</w:t>
            </w:r>
          </w:p>
          <w:p w14:paraId="243AE770"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CSE-CS9_2021.01\Entrees\E_teeth_CSE-CS9.sch</w:t>
            </w:r>
          </w:p>
          <w:p w14:paraId="02CD807E"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CSE-CS24_2021.01\Entrees\E_abdomen_CSE-CS24.sch</w:t>
            </w:r>
          </w:p>
          <w:p w14:paraId="20C71C38"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CSE-CS24_2021.01\Entrees\E_ears_CSE-CS24.sch</w:t>
            </w:r>
          </w:p>
          <w:p w14:paraId="11925DE6"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CSE-CS24_2021.01\Entrees\E_endocrine_CSE-CS24.sch</w:t>
            </w:r>
          </w:p>
          <w:p w14:paraId="37290AF6"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 xml:space="preserve">CSE-CS24_2021.01\Entrees\E_eyes_CSE-CS24.sch </w:t>
            </w:r>
          </w:p>
          <w:p w14:paraId="3C964101"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CSE-CS24_2021.01\Entrees\E_generalApp_CSE-CS24.sch</w:t>
            </w:r>
          </w:p>
          <w:p w14:paraId="6B48A1B2" w14:textId="77777777" w:rsidR="00392469" w:rsidRPr="00E814FD" w:rsidRDefault="00392469" w:rsidP="003401E0">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CSE-CS24_2021.01\Entrees\E_genitalia_CSE-CS24.sch</w:t>
            </w:r>
          </w:p>
          <w:p w14:paraId="5C701DCD"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CSE-CS24_2021.01\Entrees\E_heart_CSE-CS24.sch</w:t>
            </w:r>
          </w:p>
          <w:p w14:paraId="5434304A"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CSE-CS24_2021.01\Entrees\E_integumentary_CSE-CS24.sch</w:t>
            </w:r>
          </w:p>
          <w:p w14:paraId="712D7985"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CSE-CS24_2021.01\Entrees\E_lymphatic_CSE-CS24.sch</w:t>
            </w:r>
          </w:p>
          <w:p w14:paraId="789BE012"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CSE-CS24_2021.01\Entrees\E_musculo_CSE-CS24.sch</w:t>
            </w:r>
          </w:p>
          <w:p w14:paraId="0EEFFD04"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CSE-CS24_2021.01\Entrees\E_neurologic_CSE-CS24.sch</w:t>
            </w:r>
          </w:p>
          <w:p w14:paraId="27CA3A47"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CSE-CS24_2021.01\Entrees\E_respiratory_CSE-CS24.sch</w:t>
            </w:r>
          </w:p>
          <w:p w14:paraId="142A75A3" w14:textId="77777777" w:rsidR="00392469" w:rsidRPr="00E814FD" w:rsidRDefault="00392469" w:rsidP="003401E0">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CSE-CS24_2021.01\Entrees\E_teeth_CSE-CS24.sch</w:t>
            </w:r>
          </w:p>
          <w:p w14:paraId="3BEF9866"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Pr="00E814FD">
              <w:rPr>
                <w:rFonts w:asciiTheme="minorHAnsi" w:hAnsiTheme="minorHAnsi" w:cstheme="minorHAnsi"/>
                <w:sz w:val="18"/>
                <w:szCs w:val="18"/>
              </w:rPr>
              <w:t xml:space="preserve"> </w:t>
            </w:r>
          </w:p>
          <w:p w14:paraId="71B66502" w14:textId="77777777" w:rsidR="00392469" w:rsidRPr="00E814FD"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7D4DE367" w14:textId="77777777" w:rsidR="00392469" w:rsidRPr="004643CC" w:rsidRDefault="00392469" w:rsidP="003401E0">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392469" w:rsidRPr="00E814FD" w14:paraId="1FE970E1" w14:textId="77777777" w:rsidTr="003401E0">
        <w:tc>
          <w:tcPr>
            <w:tcW w:w="1182" w:type="dxa"/>
            <w:vAlign w:val="center"/>
          </w:tcPr>
          <w:p w14:paraId="69C01564"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0901833C"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A14497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17537509" w14:textId="77777777" w:rsidR="00392469" w:rsidRPr="00E814FD" w:rsidRDefault="00392469" w:rsidP="003401E0">
            <w:pPr>
              <w:pStyle w:val="Tableau"/>
              <w:rPr>
                <w:rFonts w:asciiTheme="minorHAnsi" w:hAnsiTheme="minorHAnsi" w:cstheme="minorHAnsi"/>
                <w:b/>
                <w:sz w:val="18"/>
                <w:szCs w:val="18"/>
              </w:rPr>
            </w:pPr>
          </w:p>
          <w:p w14:paraId="77BD9815"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3F80583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39C4EFC0" w14:textId="77777777" w:rsidR="00392469" w:rsidRPr="00E814FD" w:rsidRDefault="00392469" w:rsidP="003401E0">
            <w:pPr>
              <w:pStyle w:val="Tableau"/>
              <w:rPr>
                <w:rFonts w:asciiTheme="minorHAnsi" w:hAnsiTheme="minorHAnsi" w:cstheme="minorHAnsi"/>
                <w:sz w:val="18"/>
                <w:szCs w:val="18"/>
              </w:rPr>
            </w:pPr>
          </w:p>
          <w:p w14:paraId="532E7450"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principaux :</w:t>
            </w:r>
          </w:p>
          <w:p w14:paraId="3830F98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Pr="00E814FD">
              <w:rPr>
                <w:rFonts w:asciiTheme="minorHAnsi" w:hAnsiTheme="minorHAnsi" w:cstheme="minorHAnsi"/>
                <w:color w:val="548DD4" w:themeColor="text2" w:themeTint="99"/>
                <w:sz w:val="18"/>
                <w:szCs w:val="18"/>
              </w:rPr>
              <w:t>(nouveau)</w:t>
            </w:r>
          </w:p>
          <w:p w14:paraId="49E283EB"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CI-SIS_OBP-SCE_2021.01.sch </w:t>
            </w:r>
            <w:r w:rsidRPr="00E814FD">
              <w:rPr>
                <w:rFonts w:asciiTheme="minorHAnsi" w:hAnsiTheme="minorHAnsi" w:cstheme="minorHAnsi"/>
                <w:color w:val="548DD4" w:themeColor="text2" w:themeTint="99"/>
                <w:sz w:val="18"/>
                <w:szCs w:val="18"/>
              </w:rPr>
              <w:t>(nouveau)</w:t>
            </w:r>
          </w:p>
          <w:p w14:paraId="11EBA537"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CI-SIS_OBP-SCM_2021.01.sch </w:t>
            </w:r>
            <w:r w:rsidRPr="00E814FD">
              <w:rPr>
                <w:rFonts w:asciiTheme="minorHAnsi" w:hAnsiTheme="minorHAnsi" w:cstheme="minorHAnsi"/>
                <w:color w:val="548DD4" w:themeColor="text2" w:themeTint="99"/>
                <w:sz w:val="18"/>
                <w:szCs w:val="18"/>
              </w:rPr>
              <w:t>(nouveau)</w:t>
            </w:r>
          </w:p>
          <w:p w14:paraId="182DF677"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CI-SIS_OBP-SNE_2021.01.sch </w:t>
            </w:r>
            <w:r w:rsidRPr="00E814FD">
              <w:rPr>
                <w:rFonts w:asciiTheme="minorHAnsi" w:hAnsiTheme="minorHAnsi" w:cstheme="minorHAnsi"/>
                <w:color w:val="548DD4" w:themeColor="text2" w:themeTint="99"/>
                <w:sz w:val="18"/>
                <w:szCs w:val="18"/>
              </w:rPr>
              <w:t>(nouveau)</w:t>
            </w:r>
          </w:p>
          <w:p w14:paraId="3654F1A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CI-SIS_OBP-SNM_2021.01.sch </w:t>
            </w:r>
            <w:r w:rsidRPr="00E814FD">
              <w:rPr>
                <w:rFonts w:asciiTheme="minorHAnsi" w:hAnsiTheme="minorHAnsi" w:cstheme="minorHAnsi"/>
                <w:color w:val="548DD4" w:themeColor="text2" w:themeTint="99"/>
                <w:sz w:val="18"/>
                <w:szCs w:val="18"/>
              </w:rPr>
              <w:t>(nouveau)</w:t>
            </w:r>
          </w:p>
          <w:p w14:paraId="73C72C8B"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CI-SIS_TLM-CR_2021.01.sch </w:t>
            </w:r>
            <w:r w:rsidRPr="00E814FD">
              <w:rPr>
                <w:rFonts w:asciiTheme="minorHAnsi" w:hAnsiTheme="minorHAnsi" w:cstheme="minorHAnsi"/>
                <w:color w:val="548DD4" w:themeColor="text2" w:themeTint="99"/>
                <w:sz w:val="18"/>
                <w:szCs w:val="18"/>
              </w:rPr>
              <w:t>(nouveau)</w:t>
            </w:r>
          </w:p>
          <w:p w14:paraId="3B04B60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CI-SIS_TLM-DA_2021.01.sch </w:t>
            </w:r>
            <w:r w:rsidRPr="00E814FD">
              <w:rPr>
                <w:rFonts w:asciiTheme="minorHAnsi" w:hAnsiTheme="minorHAnsi" w:cstheme="minorHAnsi"/>
                <w:color w:val="548DD4" w:themeColor="text2" w:themeTint="99"/>
                <w:sz w:val="18"/>
                <w:szCs w:val="18"/>
              </w:rPr>
              <w:t>(nouveau)</w:t>
            </w:r>
          </w:p>
          <w:p w14:paraId="3EC7E2D1" w14:textId="77777777" w:rsidR="00392469" w:rsidRPr="00E814FD" w:rsidRDefault="00392469" w:rsidP="003401E0">
            <w:pPr>
              <w:pStyle w:val="Tableau"/>
              <w:rPr>
                <w:rFonts w:asciiTheme="minorHAnsi" w:hAnsiTheme="minorHAnsi" w:cstheme="minorHAnsi"/>
                <w:sz w:val="18"/>
                <w:szCs w:val="18"/>
              </w:rPr>
            </w:pPr>
          </w:p>
          <w:p w14:paraId="15552F3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 :</w:t>
            </w:r>
          </w:p>
          <w:p w14:paraId="000108C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42BB86AD" w14:textId="77777777" w:rsidR="00392469" w:rsidRPr="00E814FD" w:rsidRDefault="00392469" w:rsidP="003401E0">
            <w:pPr>
              <w:pStyle w:val="Tableau"/>
              <w:rPr>
                <w:rFonts w:asciiTheme="minorHAnsi" w:hAnsiTheme="minorHAnsi" w:cstheme="minorHAnsi"/>
                <w:sz w:val="18"/>
                <w:szCs w:val="18"/>
              </w:rPr>
            </w:pPr>
          </w:p>
          <w:p w14:paraId="2F2A6B6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 :</w:t>
            </w:r>
            <w:r w:rsidRPr="00E814FD">
              <w:rPr>
                <w:rFonts w:asciiTheme="minorHAnsi" w:hAnsiTheme="minorHAnsi" w:cstheme="minorHAnsi"/>
                <w:sz w:val="18"/>
                <w:szCs w:val="18"/>
              </w:rPr>
              <w:t xml:space="preserve"> </w:t>
            </w:r>
          </w:p>
          <w:p w14:paraId="0966F383"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4D9898B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7226AFAA"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12E0624"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6DAE76C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5910B3F9"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70D52A1A" w14:textId="77777777" w:rsidR="00392469" w:rsidRPr="00F83D3E" w:rsidRDefault="00392469" w:rsidP="003401E0">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E_vitalSignsObservation_int.sch</w:t>
            </w:r>
          </w:p>
          <w:p w14:paraId="3CBD0EB2" w14:textId="77777777" w:rsidR="00392469" w:rsidRPr="00F83D3E" w:rsidRDefault="00392469" w:rsidP="003401E0">
            <w:pPr>
              <w:pStyle w:val="Tableau"/>
              <w:rPr>
                <w:rFonts w:asciiTheme="minorHAnsi" w:hAnsiTheme="minorHAnsi" w:cstheme="minorHAnsi"/>
                <w:sz w:val="18"/>
                <w:szCs w:val="18"/>
                <w:lang w:val="en-GB"/>
              </w:rPr>
            </w:pPr>
          </w:p>
          <w:p w14:paraId="3BE9A831" w14:textId="77777777" w:rsidR="00392469" w:rsidRPr="00F83D3E" w:rsidRDefault="00392469" w:rsidP="003401E0">
            <w:pPr>
              <w:pStyle w:val="Tableau"/>
              <w:rPr>
                <w:rFonts w:asciiTheme="minorHAnsi" w:hAnsiTheme="minorHAnsi" w:cstheme="minorHAnsi"/>
                <w:b/>
                <w:sz w:val="18"/>
                <w:szCs w:val="18"/>
                <w:lang w:val="en-GB"/>
              </w:rPr>
            </w:pPr>
            <w:r w:rsidRPr="00F83D3E">
              <w:rPr>
                <w:rFonts w:asciiTheme="minorHAnsi" w:hAnsiTheme="minorHAnsi" w:cstheme="minorHAnsi"/>
                <w:b/>
                <w:sz w:val="18"/>
                <w:szCs w:val="18"/>
                <w:lang w:val="en-GB"/>
              </w:rPr>
              <w:t>schematrons\include\sections :</w:t>
            </w:r>
          </w:p>
          <w:p w14:paraId="0DE63E5D"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54F3321A"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10D5F1C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7AA83893" w14:textId="77777777" w:rsidR="00392469" w:rsidRPr="00F83D3E" w:rsidRDefault="00392469" w:rsidP="003401E0">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S_mesureDeLaRefraction</w:t>
            </w:r>
          </w:p>
          <w:p w14:paraId="228F59D6" w14:textId="77777777" w:rsidR="00392469" w:rsidRPr="00F83D3E" w:rsidRDefault="00392469" w:rsidP="003401E0">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S_scoreRankin_ANS</w:t>
            </w:r>
          </w:p>
          <w:p w14:paraId="70763916" w14:textId="77777777" w:rsidR="00392469" w:rsidRPr="00F83D3E" w:rsidRDefault="00392469" w:rsidP="003401E0">
            <w:pPr>
              <w:pStyle w:val="Tableau"/>
              <w:rPr>
                <w:rFonts w:asciiTheme="minorHAnsi" w:hAnsiTheme="minorHAnsi" w:cstheme="minorHAnsi"/>
                <w:sz w:val="18"/>
                <w:szCs w:val="18"/>
                <w:lang w:val="en-GB"/>
              </w:rPr>
            </w:pPr>
          </w:p>
          <w:p w14:paraId="0278F2BD" w14:textId="77777777" w:rsidR="00392469" w:rsidRPr="00F83D3E" w:rsidRDefault="00392469" w:rsidP="003401E0">
            <w:pPr>
              <w:pStyle w:val="Tableau"/>
              <w:rPr>
                <w:rFonts w:asciiTheme="minorHAnsi" w:hAnsiTheme="minorHAnsi" w:cstheme="minorHAnsi"/>
                <w:b/>
                <w:sz w:val="18"/>
                <w:szCs w:val="18"/>
                <w:lang w:val="en-GB"/>
              </w:rPr>
            </w:pPr>
            <w:r w:rsidRPr="00F83D3E">
              <w:rPr>
                <w:rFonts w:asciiTheme="minorHAnsi" w:hAnsiTheme="minorHAnsi" w:cstheme="minorHAnsi"/>
                <w:b/>
                <w:sz w:val="18"/>
                <w:szCs w:val="18"/>
                <w:lang w:val="en-GB"/>
              </w:rPr>
              <w:t>schematrons\include\specificationsVolets :</w:t>
            </w:r>
          </w:p>
          <w:p w14:paraId="7504E5F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57F651FA"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1FB3C54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EA500E0" w14:textId="77777777" w:rsidR="00392469" w:rsidRPr="00E814FD" w:rsidRDefault="00392469" w:rsidP="003401E0">
            <w:pPr>
              <w:pStyle w:val="Tableau"/>
              <w:rPr>
                <w:rFonts w:asciiTheme="minorHAnsi" w:hAnsiTheme="minorHAnsi" w:cstheme="minorHAnsi"/>
                <w:sz w:val="18"/>
                <w:szCs w:val="18"/>
              </w:rPr>
            </w:pPr>
          </w:p>
          <w:p w14:paraId="2B1F6C6A"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6F8EEC95"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5916F44F" w14:textId="77777777" w:rsidR="00392469" w:rsidRPr="00E814FD" w:rsidRDefault="00392469" w:rsidP="003401E0">
            <w:pPr>
              <w:pStyle w:val="Tableau"/>
              <w:rPr>
                <w:rFonts w:asciiTheme="minorHAnsi" w:hAnsiTheme="minorHAnsi" w:cstheme="minorHAnsi"/>
                <w:sz w:val="18"/>
                <w:szCs w:val="18"/>
              </w:rPr>
            </w:pPr>
          </w:p>
          <w:p w14:paraId="60A74EFE"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0D8E4D6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 TA_ASIP.</w:t>
            </w:r>
          </w:p>
          <w:p w14:paraId="273B3351" w14:textId="77777777" w:rsidR="00392469" w:rsidRPr="00E814FD" w:rsidRDefault="00392469" w:rsidP="003401E0">
            <w:pPr>
              <w:pStyle w:val="Tableau"/>
              <w:rPr>
                <w:rFonts w:asciiTheme="minorHAnsi" w:hAnsiTheme="minorHAnsi" w:cstheme="minorHAnsi"/>
                <w:sz w:val="18"/>
                <w:szCs w:val="18"/>
              </w:rPr>
            </w:pPr>
          </w:p>
          <w:p w14:paraId="252C834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37B5980F"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 (réintégration car avait été supprimé à tort)</w:t>
            </w:r>
          </w:p>
          <w:p w14:paraId="4C9739AF" w14:textId="77777777" w:rsidR="00392469" w:rsidRPr="00E814FD" w:rsidRDefault="00392469" w:rsidP="003401E0">
            <w:pPr>
              <w:pStyle w:val="Tableau"/>
              <w:rPr>
                <w:rFonts w:asciiTheme="minorHAnsi" w:hAnsiTheme="minorHAnsi" w:cstheme="minorHAnsi"/>
                <w:sz w:val="18"/>
                <w:szCs w:val="18"/>
              </w:rPr>
            </w:pPr>
          </w:p>
          <w:p w14:paraId="608CDE4A"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1738B66B"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75BAF22C"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392469" w:rsidRPr="00E814FD" w14:paraId="6EC2FE56" w14:textId="77777777" w:rsidTr="003401E0">
        <w:tc>
          <w:tcPr>
            <w:tcW w:w="1182" w:type="dxa"/>
            <w:vAlign w:val="center"/>
          </w:tcPr>
          <w:p w14:paraId="599C3AFB"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598FA7D1"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7725E7B2"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43691A7" w14:textId="77777777" w:rsidR="00392469" w:rsidRPr="00E814FD" w:rsidRDefault="00392469" w:rsidP="003401E0">
            <w:pPr>
              <w:pStyle w:val="Tableau"/>
              <w:rPr>
                <w:rFonts w:asciiTheme="minorHAnsi" w:hAnsiTheme="minorHAnsi" w:cstheme="minorHAnsi"/>
                <w:b/>
                <w:sz w:val="18"/>
                <w:szCs w:val="18"/>
              </w:rPr>
            </w:pPr>
          </w:p>
          <w:p w14:paraId="3C7E5C0E"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69E5B4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141FA21C" w14:textId="77777777" w:rsidR="00392469" w:rsidRPr="00E814FD" w:rsidRDefault="00392469" w:rsidP="003401E0">
            <w:pPr>
              <w:pStyle w:val="Tableau"/>
              <w:rPr>
                <w:rFonts w:asciiTheme="minorHAnsi" w:hAnsiTheme="minorHAnsi" w:cstheme="minorHAnsi"/>
                <w:b/>
                <w:sz w:val="18"/>
                <w:szCs w:val="18"/>
              </w:rPr>
            </w:pPr>
          </w:p>
          <w:p w14:paraId="1C9AC951"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principaux :</w:t>
            </w:r>
          </w:p>
          <w:p w14:paraId="7929E44A"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5727F01B" w14:textId="77777777" w:rsidR="00392469" w:rsidRPr="00E814FD" w:rsidRDefault="00392469" w:rsidP="003401E0">
            <w:pPr>
              <w:pStyle w:val="Tableau"/>
              <w:rPr>
                <w:rFonts w:asciiTheme="minorHAnsi" w:hAnsiTheme="minorHAnsi" w:cstheme="minorHAnsi"/>
                <w:b/>
                <w:sz w:val="18"/>
                <w:szCs w:val="18"/>
              </w:rPr>
            </w:pPr>
          </w:p>
          <w:p w14:paraId="32331426" w14:textId="77777777" w:rsidR="00392469" w:rsidRPr="00E814FD" w:rsidRDefault="00392469" w:rsidP="003401E0">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6C98D590" w14:textId="77777777" w:rsidR="00392469" w:rsidRPr="00E814FD" w:rsidRDefault="00392469" w:rsidP="003401E0">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3E45D466" w14:textId="77777777" w:rsidR="00392469" w:rsidRPr="00E814FD" w:rsidRDefault="00392469" w:rsidP="003401E0">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17F213DD" w14:textId="77777777" w:rsidR="00392469" w:rsidRPr="00E814FD" w:rsidRDefault="00392469" w:rsidP="003401E0">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3CF0D1B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7DAA177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01525293" w14:textId="77777777" w:rsidR="00392469" w:rsidRPr="00E814FD" w:rsidRDefault="00392469" w:rsidP="003401E0">
            <w:pPr>
              <w:pStyle w:val="Tableau"/>
              <w:rPr>
                <w:rFonts w:asciiTheme="minorHAnsi" w:hAnsiTheme="minorHAnsi" w:cstheme="minorHAnsi"/>
                <w:b/>
                <w:sz w:val="18"/>
                <w:szCs w:val="18"/>
              </w:rPr>
            </w:pPr>
          </w:p>
          <w:p w14:paraId="4E368314"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1C4F8085"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31021CA0" w14:textId="77777777" w:rsidR="00392469" w:rsidRPr="00E814FD" w:rsidRDefault="00392469" w:rsidP="003401E0">
            <w:pPr>
              <w:pStyle w:val="Tableau"/>
              <w:rPr>
                <w:rFonts w:asciiTheme="minorHAnsi" w:hAnsiTheme="minorHAnsi" w:cstheme="minorHAnsi"/>
                <w:b/>
                <w:sz w:val="18"/>
                <w:szCs w:val="18"/>
              </w:rPr>
            </w:pPr>
          </w:p>
          <w:p w14:paraId="3910E358"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57EE69CE" w14:textId="77777777" w:rsidR="00392469" w:rsidRPr="00E814FD" w:rsidRDefault="00392469" w:rsidP="003401E0">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705DDE92" w14:textId="77777777" w:rsidR="00392469" w:rsidRPr="00E814FD" w:rsidRDefault="00392469" w:rsidP="003401E0">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C3085F7" w14:textId="77777777" w:rsidR="00392469" w:rsidRPr="00E814FD" w:rsidRDefault="00392469" w:rsidP="003401E0">
            <w:pPr>
              <w:pStyle w:val="Tableau"/>
              <w:rPr>
                <w:rFonts w:asciiTheme="minorHAnsi" w:hAnsiTheme="minorHAnsi" w:cstheme="minorHAnsi"/>
                <w:b/>
                <w:sz w:val="18"/>
                <w:szCs w:val="18"/>
                <w:lang w:val="en-AE"/>
              </w:rPr>
            </w:pPr>
          </w:p>
          <w:p w14:paraId="4C90498B" w14:textId="77777777" w:rsidR="00392469" w:rsidRPr="00C73643" w:rsidRDefault="00392469" w:rsidP="003401E0">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56623A27" w14:textId="77777777" w:rsidR="00392469" w:rsidRPr="00C73643" w:rsidRDefault="00392469" w:rsidP="003401E0">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115DD026" w14:textId="77777777" w:rsidR="00392469" w:rsidRPr="00C73643" w:rsidRDefault="00392469" w:rsidP="003401E0">
            <w:pPr>
              <w:pStyle w:val="Tableau"/>
              <w:rPr>
                <w:rFonts w:asciiTheme="minorHAnsi" w:hAnsiTheme="minorHAnsi" w:cstheme="minorHAnsi"/>
                <w:b/>
                <w:sz w:val="18"/>
                <w:szCs w:val="18"/>
                <w:lang w:val="en-AE"/>
              </w:rPr>
            </w:pPr>
          </w:p>
          <w:p w14:paraId="5706FD72" w14:textId="77777777" w:rsidR="00392469" w:rsidRPr="00C73643" w:rsidRDefault="00392469" w:rsidP="003401E0">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235EEBB" w14:textId="77777777" w:rsidR="00392469" w:rsidRPr="00C73643" w:rsidRDefault="00392469" w:rsidP="003401E0">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A14607D" w14:textId="77777777" w:rsidR="00392469" w:rsidRPr="00C73643" w:rsidRDefault="00392469" w:rsidP="003401E0">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6AC66C1B" w14:textId="77777777" w:rsidR="00392469" w:rsidRPr="00C73643" w:rsidRDefault="00392469" w:rsidP="003401E0">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592E39B3" w14:textId="77777777" w:rsidR="00392469" w:rsidRPr="00C73643" w:rsidRDefault="00392469" w:rsidP="003401E0">
            <w:pPr>
              <w:pStyle w:val="Tableau"/>
              <w:rPr>
                <w:rFonts w:asciiTheme="minorHAnsi" w:hAnsiTheme="minorHAnsi" w:cstheme="minorHAnsi"/>
                <w:b/>
                <w:sz w:val="18"/>
                <w:szCs w:val="18"/>
                <w:lang w:val="en-AE"/>
              </w:rPr>
            </w:pPr>
          </w:p>
          <w:p w14:paraId="5D686576" w14:textId="77777777" w:rsidR="00392469" w:rsidRPr="00C73643" w:rsidRDefault="00392469" w:rsidP="003401E0">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09094D1E" w14:textId="77777777" w:rsidR="00392469" w:rsidRPr="00C73643" w:rsidRDefault="00392469" w:rsidP="003401E0">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44E024EE"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65F59EAB" w14:textId="77777777" w:rsidR="00392469" w:rsidRPr="00E814FD" w:rsidRDefault="00392469" w:rsidP="003401E0">
            <w:pPr>
              <w:pStyle w:val="Tableau"/>
              <w:rPr>
                <w:rFonts w:asciiTheme="minorHAnsi" w:hAnsiTheme="minorHAnsi" w:cstheme="minorHAnsi"/>
                <w:sz w:val="18"/>
                <w:szCs w:val="18"/>
              </w:rPr>
            </w:pPr>
          </w:p>
          <w:p w14:paraId="1AD4E8A8"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74EE230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392469" w:rsidRPr="00E814FD" w14:paraId="6EE1B10A" w14:textId="77777777" w:rsidTr="003401E0">
        <w:tc>
          <w:tcPr>
            <w:tcW w:w="1182" w:type="dxa"/>
            <w:vAlign w:val="center"/>
          </w:tcPr>
          <w:p w14:paraId="49A42300"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10/11/2021</w:t>
            </w:r>
          </w:p>
        </w:tc>
        <w:tc>
          <w:tcPr>
            <w:tcW w:w="935" w:type="dxa"/>
            <w:vAlign w:val="center"/>
          </w:tcPr>
          <w:p w14:paraId="38DF9749"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74BB8EA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A5C9347" w14:textId="77777777" w:rsidR="00392469" w:rsidRPr="00E814FD" w:rsidRDefault="00392469" w:rsidP="003401E0">
            <w:pPr>
              <w:pStyle w:val="Tableau"/>
              <w:rPr>
                <w:rFonts w:asciiTheme="minorHAnsi" w:hAnsiTheme="minorHAnsi" w:cstheme="minorHAnsi"/>
                <w:b/>
                <w:sz w:val="18"/>
                <w:szCs w:val="18"/>
              </w:rPr>
            </w:pPr>
          </w:p>
          <w:p w14:paraId="2C8AF950"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6A8B48D4"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7C75D3E4" w14:textId="77777777" w:rsidR="00392469" w:rsidRPr="00E814FD" w:rsidRDefault="00392469" w:rsidP="003401E0">
            <w:pPr>
              <w:pStyle w:val="Tableau"/>
              <w:rPr>
                <w:rFonts w:asciiTheme="minorHAnsi" w:hAnsiTheme="minorHAnsi" w:cstheme="minorHAnsi"/>
                <w:b/>
                <w:sz w:val="18"/>
                <w:szCs w:val="18"/>
              </w:rPr>
            </w:pPr>
          </w:p>
          <w:p w14:paraId="4F4EBABA"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principaux :</w:t>
            </w:r>
          </w:p>
          <w:p w14:paraId="1A5E56CD"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3034B929" w14:textId="77777777" w:rsidR="00392469" w:rsidRPr="00E814FD" w:rsidRDefault="00392469" w:rsidP="003401E0">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71B026B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DC95B7A" w14:textId="77777777" w:rsidR="00392469" w:rsidRPr="00E814FD" w:rsidRDefault="00392469" w:rsidP="003401E0">
            <w:pPr>
              <w:pStyle w:val="Tableau"/>
              <w:rPr>
                <w:rFonts w:asciiTheme="minorHAnsi" w:hAnsiTheme="minorHAnsi" w:cstheme="minorHAnsi"/>
                <w:b/>
                <w:sz w:val="18"/>
                <w:szCs w:val="18"/>
              </w:rPr>
            </w:pPr>
          </w:p>
          <w:p w14:paraId="00C6FE83" w14:textId="77777777" w:rsidR="00392469" w:rsidRPr="00C73643" w:rsidRDefault="00392469" w:rsidP="003401E0">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schematrons\include\sections :</w:t>
            </w:r>
          </w:p>
          <w:p w14:paraId="6D1E9AFD" w14:textId="77777777" w:rsidR="00392469" w:rsidRPr="00C73643" w:rsidRDefault="00392469" w:rsidP="003401E0">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A2CCCFA" w14:textId="77777777" w:rsidR="00392469" w:rsidRPr="00C73643" w:rsidRDefault="00392469" w:rsidP="003401E0">
            <w:pPr>
              <w:pStyle w:val="Tableau"/>
              <w:rPr>
                <w:rFonts w:asciiTheme="minorHAnsi" w:hAnsiTheme="minorHAnsi" w:cstheme="minorHAnsi"/>
                <w:b/>
                <w:sz w:val="18"/>
                <w:szCs w:val="18"/>
                <w:lang w:val="en-US"/>
              </w:rPr>
            </w:pPr>
          </w:p>
          <w:p w14:paraId="33C07BF2" w14:textId="77777777" w:rsidR="00392469" w:rsidRPr="00C73643" w:rsidRDefault="00392469" w:rsidP="003401E0">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schematrons\include\entrees :</w:t>
            </w:r>
          </w:p>
          <w:p w14:paraId="7A5FC6AE" w14:textId="77777777" w:rsidR="00392469" w:rsidRPr="00C73643" w:rsidRDefault="00392469" w:rsidP="003401E0">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47560443" w14:textId="77777777" w:rsidR="00392469" w:rsidRPr="00C73643" w:rsidRDefault="00392469" w:rsidP="003401E0">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49EE4C57" w14:textId="77777777" w:rsidR="00392469" w:rsidRPr="00C73643" w:rsidRDefault="00392469" w:rsidP="003401E0">
            <w:pPr>
              <w:pStyle w:val="Tableau"/>
              <w:rPr>
                <w:rFonts w:asciiTheme="minorHAnsi" w:hAnsiTheme="minorHAnsi" w:cstheme="minorHAnsi"/>
                <w:b/>
                <w:sz w:val="18"/>
                <w:szCs w:val="18"/>
                <w:lang w:val="en-US"/>
              </w:rPr>
            </w:pPr>
          </w:p>
          <w:p w14:paraId="55F382D1" w14:textId="77777777" w:rsidR="00392469" w:rsidRPr="00C73643" w:rsidRDefault="00392469" w:rsidP="003401E0">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79EE6443"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4989647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6DFE21A" w14:textId="77777777" w:rsidR="00392469" w:rsidRPr="00E814FD" w:rsidRDefault="00392469" w:rsidP="003401E0">
            <w:pPr>
              <w:pStyle w:val="Tableau"/>
              <w:rPr>
                <w:rFonts w:asciiTheme="minorHAnsi" w:hAnsiTheme="minorHAnsi" w:cstheme="minorHAnsi"/>
                <w:sz w:val="18"/>
                <w:szCs w:val="18"/>
              </w:rPr>
            </w:pPr>
          </w:p>
          <w:p w14:paraId="45F1D41D"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963401D"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1F9F81BD"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4540E409" w14:textId="77777777" w:rsidR="00392469" w:rsidRPr="00E814FD" w:rsidRDefault="00392469" w:rsidP="003401E0">
            <w:pPr>
              <w:pStyle w:val="Tableau"/>
              <w:rPr>
                <w:rFonts w:asciiTheme="minorHAnsi" w:hAnsiTheme="minorHAnsi" w:cstheme="minorHAnsi"/>
                <w:b/>
                <w:sz w:val="18"/>
                <w:szCs w:val="18"/>
              </w:rPr>
            </w:pPr>
          </w:p>
          <w:p w14:paraId="657905D5"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392469" w:rsidRPr="00E814FD" w14:paraId="5011E0BF" w14:textId="77777777" w:rsidTr="003401E0">
        <w:tc>
          <w:tcPr>
            <w:tcW w:w="1182" w:type="dxa"/>
            <w:vAlign w:val="center"/>
          </w:tcPr>
          <w:p w14:paraId="6351C5B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531AEBB3"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4AD11349"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1DDA884" w14:textId="77777777" w:rsidR="00392469" w:rsidRPr="00E814FD" w:rsidRDefault="00392469" w:rsidP="003401E0">
            <w:pPr>
              <w:pStyle w:val="Tableau"/>
              <w:rPr>
                <w:rFonts w:asciiTheme="minorHAnsi" w:hAnsiTheme="minorHAnsi" w:cstheme="minorHAnsi"/>
                <w:b/>
                <w:sz w:val="18"/>
                <w:szCs w:val="18"/>
              </w:rPr>
            </w:pPr>
          </w:p>
          <w:p w14:paraId="3F96B75B"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1404EB03"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1BB89A79" w14:textId="77777777" w:rsidR="00392469" w:rsidRPr="00E814FD" w:rsidRDefault="00392469" w:rsidP="003401E0">
            <w:pPr>
              <w:pStyle w:val="Tableau"/>
              <w:rPr>
                <w:rFonts w:asciiTheme="minorHAnsi" w:hAnsiTheme="minorHAnsi" w:cstheme="minorHAnsi"/>
                <w:b/>
                <w:sz w:val="18"/>
                <w:szCs w:val="18"/>
              </w:rPr>
            </w:pPr>
          </w:p>
          <w:p w14:paraId="140AD945"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s principaux :</w:t>
            </w:r>
          </w:p>
          <w:p w14:paraId="7F3DE037"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03CF8802" w14:textId="77777777" w:rsidR="00392469" w:rsidRPr="00E814FD" w:rsidRDefault="00392469" w:rsidP="003401E0">
            <w:pPr>
              <w:pStyle w:val="Tableau"/>
              <w:rPr>
                <w:rFonts w:asciiTheme="minorHAnsi" w:hAnsiTheme="minorHAnsi" w:cstheme="minorHAnsi"/>
                <w:b/>
                <w:sz w:val="18"/>
                <w:szCs w:val="18"/>
              </w:rPr>
            </w:pPr>
          </w:p>
          <w:p w14:paraId="4BA1691A"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0A49E304"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4F96B864"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642CA70C" w14:textId="77777777" w:rsidR="00392469" w:rsidRPr="00E814FD" w:rsidRDefault="00392469" w:rsidP="003401E0">
            <w:pPr>
              <w:pStyle w:val="Tableau"/>
              <w:rPr>
                <w:rFonts w:asciiTheme="minorHAnsi" w:hAnsiTheme="minorHAnsi" w:cstheme="minorHAnsi"/>
                <w:b/>
                <w:sz w:val="18"/>
                <w:szCs w:val="18"/>
              </w:rPr>
            </w:pPr>
          </w:p>
          <w:p w14:paraId="20116595"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5672C006"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0B3D772E" w14:textId="77777777" w:rsidR="00392469" w:rsidRPr="004643CC" w:rsidRDefault="00392469" w:rsidP="003401E0">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392469" w:rsidRPr="00E814FD" w14:paraId="001671F0" w14:textId="77777777" w:rsidTr="003401E0">
        <w:tc>
          <w:tcPr>
            <w:tcW w:w="1182" w:type="dxa"/>
            <w:vAlign w:val="center"/>
          </w:tcPr>
          <w:p w14:paraId="58E7F2B3"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5556ABC5"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7908903C"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8924EAC" w14:textId="77777777" w:rsidR="00392469" w:rsidRPr="00E814FD" w:rsidRDefault="00392469" w:rsidP="003401E0">
            <w:pPr>
              <w:pStyle w:val="Tableau"/>
              <w:rPr>
                <w:rFonts w:asciiTheme="minorHAnsi" w:hAnsiTheme="minorHAnsi" w:cstheme="minorHAnsi"/>
                <w:b/>
                <w:sz w:val="18"/>
                <w:szCs w:val="18"/>
              </w:rPr>
            </w:pPr>
          </w:p>
          <w:p w14:paraId="7FE10681" w14:textId="77777777" w:rsidR="00392469" w:rsidRPr="00E814FD" w:rsidRDefault="00392469" w:rsidP="003401E0">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76C383E3"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5A79393" w14:textId="77777777" w:rsidR="00392469" w:rsidRPr="00E814FD" w:rsidRDefault="00392469" w:rsidP="003401E0">
            <w:pPr>
              <w:pStyle w:val="Tableau"/>
              <w:rPr>
                <w:rFonts w:asciiTheme="minorHAnsi" w:hAnsiTheme="minorHAnsi" w:cstheme="minorHAnsi"/>
                <w:sz w:val="18"/>
                <w:szCs w:val="18"/>
              </w:rPr>
            </w:pPr>
            <w:r>
              <w:rPr>
                <w:rFonts w:asciiTheme="minorHAnsi" w:hAnsiTheme="minorHAnsi" w:cstheme="minorHAnsi"/>
                <w:b/>
                <w:sz w:val="18"/>
                <w:szCs w:val="18"/>
              </w:rPr>
              <w:t>Schematron</w:t>
            </w:r>
            <w:r w:rsidRPr="00E814FD">
              <w:rPr>
                <w:rFonts w:asciiTheme="minorHAnsi" w:hAnsiTheme="minorHAnsi" w:cstheme="minorHAnsi"/>
                <w:b/>
                <w:sz w:val="18"/>
                <w:szCs w:val="18"/>
              </w:rPr>
              <w:t xml:space="preserve">s principaux : </w:t>
            </w:r>
            <w:r w:rsidRPr="00E814FD">
              <w:rPr>
                <w:rFonts w:asciiTheme="minorHAnsi" w:hAnsiTheme="minorHAnsi" w:cstheme="minorHAnsi"/>
                <w:sz w:val="18"/>
                <w:szCs w:val="18"/>
              </w:rPr>
              <w:t>CI-SIS_EP-MED_2022.01.sch</w:t>
            </w:r>
          </w:p>
          <w:p w14:paraId="48D54ED6"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3A3E38D1"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 unique</w:t>
            </w:r>
            <w:r w:rsidRPr="00E814FD">
              <w:rPr>
                <w:rFonts w:asciiTheme="minorHAnsi" w:hAnsiTheme="minorHAnsi" w:cstheme="minorHAnsi"/>
                <w:b/>
                <w:sz w:val="18"/>
                <w:szCs w:val="18"/>
              </w:rPr>
              <w:t xml:space="preserve"> CDA_extended.xsd </w:t>
            </w:r>
            <w:r w:rsidRPr="00E814FD">
              <w:rPr>
                <w:rFonts w:asciiTheme="minorHAnsi" w:hAnsiTheme="minorHAnsi" w:cstheme="minorHAnsi"/>
                <w:sz w:val="18"/>
                <w:szCs w:val="18"/>
              </w:rPr>
              <w:t>produit par l'ANS</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regroupe désormais le schéma CDA de l’édition normative CDA release 2 de 2005 et les extensions lab(biologie), SDCT et pharmacy.</w:t>
            </w:r>
          </w:p>
        </w:tc>
      </w:tr>
      <w:tr w:rsidR="00392469" w:rsidRPr="00E814FD" w14:paraId="53CA3FB1" w14:textId="77777777" w:rsidTr="003401E0">
        <w:tc>
          <w:tcPr>
            <w:tcW w:w="1182" w:type="dxa"/>
            <w:vAlign w:val="center"/>
          </w:tcPr>
          <w:p w14:paraId="781DA6A7"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10/03/2022</w:t>
            </w:r>
          </w:p>
        </w:tc>
        <w:tc>
          <w:tcPr>
            <w:tcW w:w="935" w:type="dxa"/>
            <w:vAlign w:val="center"/>
          </w:tcPr>
          <w:p w14:paraId="248F43CA"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27286BE2"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4BF8C3A" w14:textId="77777777" w:rsidR="00392469" w:rsidRPr="00E814FD" w:rsidRDefault="00392469" w:rsidP="003401E0">
            <w:pPr>
              <w:pStyle w:val="Tableau"/>
              <w:rPr>
                <w:rFonts w:asciiTheme="minorHAnsi" w:hAnsiTheme="minorHAnsi" w:cstheme="minorHAnsi"/>
                <w:b/>
                <w:sz w:val="18"/>
                <w:szCs w:val="18"/>
              </w:rPr>
            </w:pPr>
          </w:p>
          <w:p w14:paraId="53735FB7"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0C2BD6BC" w14:textId="77777777" w:rsidR="00392469" w:rsidRPr="00E814FD" w:rsidRDefault="00392469" w:rsidP="003401E0">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08D9A951" w14:textId="77777777" w:rsidR="00392469" w:rsidRPr="00E814FD" w:rsidRDefault="00392469" w:rsidP="003401E0">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14132B0" w14:textId="77777777" w:rsidR="00392469" w:rsidRPr="00E814FD" w:rsidRDefault="00392469" w:rsidP="003401E0">
            <w:pPr>
              <w:pStyle w:val="Tableau"/>
              <w:rPr>
                <w:rFonts w:asciiTheme="minorHAnsi" w:hAnsiTheme="minorHAnsi" w:cstheme="minorHAnsi"/>
                <w:b/>
                <w:sz w:val="18"/>
                <w:szCs w:val="18"/>
              </w:rPr>
            </w:pPr>
          </w:p>
          <w:p w14:paraId="5D424E7F" w14:textId="77777777" w:rsidR="00392469" w:rsidRPr="0003501B" w:rsidRDefault="00392469" w:rsidP="003401E0">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tc>
      </w:tr>
      <w:tr w:rsidR="00392469" w:rsidRPr="00E814FD" w14:paraId="2BEB08FB" w14:textId="77777777" w:rsidTr="003401E0">
        <w:tc>
          <w:tcPr>
            <w:tcW w:w="1182" w:type="dxa"/>
            <w:vAlign w:val="center"/>
          </w:tcPr>
          <w:p w14:paraId="10FA562D" w14:textId="77777777" w:rsidR="00392469" w:rsidRPr="00E814FD" w:rsidRDefault="00392469" w:rsidP="003401E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6EC8ACE6"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239DE85F" w14:textId="77777777" w:rsidR="00392469" w:rsidRPr="00E814FD" w:rsidRDefault="00392469" w:rsidP="003401E0">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7BE83EE1" w14:textId="77777777" w:rsidR="00392469" w:rsidRPr="00E814FD" w:rsidRDefault="00392469" w:rsidP="003401E0">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17C12AB0" w14:textId="77777777" w:rsidR="00392469" w:rsidRPr="00E814FD" w:rsidRDefault="00392469" w:rsidP="003401E0">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688F599B" w14:textId="77777777" w:rsidR="00392469" w:rsidRPr="00E814FD" w:rsidRDefault="00392469" w:rsidP="003401E0">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Mise à jour des schémas et suppression du dossier « processable »</w:t>
            </w:r>
          </w:p>
          <w:p w14:paraId="5E6D8DF0" w14:textId="77777777" w:rsidR="00392469" w:rsidRPr="00E814FD" w:rsidRDefault="00392469" w:rsidP="003401E0">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392469" w:rsidRPr="00E814FD" w14:paraId="6DFFEADC" w14:textId="77777777" w:rsidTr="003401E0">
        <w:tc>
          <w:tcPr>
            <w:tcW w:w="1182" w:type="dxa"/>
            <w:vAlign w:val="center"/>
          </w:tcPr>
          <w:p w14:paraId="72C44206" w14:textId="77777777" w:rsidR="00392469" w:rsidRPr="00E814FD" w:rsidRDefault="00392469" w:rsidP="003401E0">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Pr="00E814FD">
              <w:rPr>
                <w:rFonts w:asciiTheme="minorHAnsi" w:hAnsiTheme="minorHAnsi" w:cstheme="minorHAnsi"/>
                <w:sz w:val="18"/>
                <w:szCs w:val="18"/>
              </w:rPr>
              <w:t>/2022</w:t>
            </w:r>
          </w:p>
        </w:tc>
        <w:tc>
          <w:tcPr>
            <w:tcW w:w="935" w:type="dxa"/>
            <w:vAlign w:val="center"/>
          </w:tcPr>
          <w:p w14:paraId="6E25CCE6" w14:textId="77777777" w:rsidR="00392469" w:rsidRPr="00E814FD" w:rsidRDefault="00392469" w:rsidP="003401E0">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3B3282F9" w14:textId="77777777" w:rsidR="00392469" w:rsidRDefault="00392469" w:rsidP="003401E0">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suite à la concertation pour la Modification des terminologies et jeux de valeurs dans les volets de contenus.</w:t>
            </w:r>
          </w:p>
          <w:p w14:paraId="1BD76832" w14:textId="77777777" w:rsidR="00392469" w:rsidRPr="004643CC" w:rsidRDefault="00392469" w:rsidP="003401E0">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document Lisez-moi </w:t>
            </w:r>
            <w:r w:rsidRPr="004643CC">
              <w:rPr>
                <w:rFonts w:asciiTheme="minorHAnsi" w:hAnsiTheme="minorHAnsi" w:cstheme="minorHAnsi"/>
                <w:bCs/>
                <w:color w:val="242424"/>
                <w:sz w:val="18"/>
                <w:szCs w:val="18"/>
                <w:shd w:val="clear" w:color="auto" w:fill="FFFFFF"/>
              </w:rPr>
              <w:t xml:space="preserve">en y </w:t>
            </w:r>
            <w:r>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31C5028F" w14:textId="77777777" w:rsidR="00392469" w:rsidRPr="00E814FD" w:rsidRDefault="00392469" w:rsidP="003401E0">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392469" w:rsidRPr="00E814FD" w14:paraId="110C9BB4" w14:textId="77777777" w:rsidTr="003401E0">
        <w:tc>
          <w:tcPr>
            <w:tcW w:w="1182" w:type="dxa"/>
            <w:vAlign w:val="center"/>
          </w:tcPr>
          <w:p w14:paraId="0DE1DBA2" w14:textId="77777777" w:rsidR="00392469" w:rsidRDefault="00392469" w:rsidP="003401E0">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2CB383EF" w14:textId="77777777" w:rsidR="00392469" w:rsidRPr="00E814FD" w:rsidRDefault="00392469" w:rsidP="003401E0">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7DD9367F" w14:textId="77777777" w:rsidR="00392469" w:rsidRPr="00E814FD" w:rsidRDefault="00392469" w:rsidP="003401E0">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392469" w:rsidRPr="00E814FD" w14:paraId="1709F689" w14:textId="77777777" w:rsidTr="003401E0">
        <w:tc>
          <w:tcPr>
            <w:tcW w:w="1182" w:type="dxa"/>
            <w:vAlign w:val="center"/>
          </w:tcPr>
          <w:p w14:paraId="2BBDFBB8" w14:textId="77777777" w:rsidR="00392469" w:rsidRDefault="00392469" w:rsidP="003401E0">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26E8595" w14:textId="77777777" w:rsidR="00392469" w:rsidRDefault="00392469" w:rsidP="003401E0">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55076065" w14:textId="77777777" w:rsidR="00392469" w:rsidRDefault="00392469" w:rsidP="003401E0">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r w:rsidR="00392469" w:rsidRPr="00E814FD" w14:paraId="781FFEC4" w14:textId="77777777" w:rsidTr="003401E0">
        <w:tc>
          <w:tcPr>
            <w:tcW w:w="1182" w:type="dxa"/>
            <w:vAlign w:val="center"/>
          </w:tcPr>
          <w:p w14:paraId="74439233" w14:textId="77777777" w:rsidR="00392469" w:rsidRDefault="00392469" w:rsidP="003401E0">
            <w:pPr>
              <w:pStyle w:val="Tableau"/>
              <w:jc w:val="center"/>
              <w:rPr>
                <w:rFonts w:asciiTheme="minorHAnsi" w:hAnsiTheme="minorHAnsi" w:cstheme="minorHAnsi"/>
                <w:sz w:val="18"/>
                <w:szCs w:val="18"/>
              </w:rPr>
            </w:pPr>
            <w:r>
              <w:rPr>
                <w:rFonts w:asciiTheme="minorHAnsi" w:hAnsiTheme="minorHAnsi" w:cstheme="minorHAnsi"/>
                <w:sz w:val="18"/>
                <w:szCs w:val="18"/>
              </w:rPr>
              <w:t>23/03/2024</w:t>
            </w:r>
          </w:p>
        </w:tc>
        <w:tc>
          <w:tcPr>
            <w:tcW w:w="935" w:type="dxa"/>
            <w:vAlign w:val="center"/>
          </w:tcPr>
          <w:p w14:paraId="5F4CA3B7" w14:textId="77777777" w:rsidR="00392469" w:rsidRDefault="00392469" w:rsidP="003401E0">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A31809E" w14:textId="77777777" w:rsidR="00392469" w:rsidRDefault="00392469" w:rsidP="003401E0">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suite à l’intégration des schematrons d’entête générés par Art Décor dans le testContenuCDA en remplacement des schematrons manuels</w:t>
            </w:r>
          </w:p>
        </w:tc>
      </w:tr>
    </w:tbl>
    <w:p w14:paraId="7E7DAF71" w14:textId="77777777" w:rsidR="00392469" w:rsidRPr="00E814FD" w:rsidRDefault="00392469" w:rsidP="00392469">
      <w:pPr>
        <w:rPr>
          <w:rFonts w:asciiTheme="minorHAnsi" w:hAnsiTheme="minorHAnsi" w:cstheme="minorHAnsi"/>
          <w:sz w:val="18"/>
          <w:szCs w:val="18"/>
        </w:rPr>
      </w:pPr>
    </w:p>
    <w:p w14:paraId="36C08733" w14:textId="77777777" w:rsidR="00392469" w:rsidRPr="004643CC" w:rsidRDefault="00392469" w:rsidP="00392469">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p w14:paraId="658A9175" w14:textId="0E336885" w:rsidR="0071310D" w:rsidRPr="00392469" w:rsidRDefault="0071310D" w:rsidP="00392469"/>
    <w:sectPr w:rsidR="0071310D" w:rsidRPr="00392469" w:rsidSect="00740C3C">
      <w:headerReference w:type="default" r:id="rId42"/>
      <w:footerReference w:type="default" r:id="rId43"/>
      <w:footerReference w:type="first" r:id="rId44"/>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93128" w14:textId="77777777" w:rsidR="00127944" w:rsidRDefault="00127944" w:rsidP="00B576BD">
      <w:pPr>
        <w:spacing w:after="0"/>
      </w:pPr>
      <w:r>
        <w:separator/>
      </w:r>
    </w:p>
  </w:endnote>
  <w:endnote w:type="continuationSeparator" w:id="0">
    <w:p w14:paraId="27EF84EF" w14:textId="77777777" w:rsidR="00127944" w:rsidRDefault="00127944"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3AE37" w14:textId="77777777" w:rsidR="00127944" w:rsidRDefault="00127944" w:rsidP="00B576BD">
      <w:pPr>
        <w:spacing w:after="0"/>
      </w:pPr>
      <w:r>
        <w:separator/>
      </w:r>
    </w:p>
  </w:footnote>
  <w:footnote w:type="continuationSeparator" w:id="0">
    <w:p w14:paraId="7BC7F782" w14:textId="77777777" w:rsidR="00127944" w:rsidRDefault="00127944" w:rsidP="00B576BD">
      <w:pPr>
        <w:spacing w:after="0"/>
      </w:pPr>
      <w:r>
        <w:continuationSeparator/>
      </w:r>
    </w:p>
  </w:footnote>
  <w:footnote w:id="1">
    <w:p w14:paraId="77498173" w14:textId="77777777" w:rsidR="00392469" w:rsidRDefault="00392469" w:rsidP="00392469">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491D4DF6" w:rsidR="009229C4" w:rsidRPr="00814E84" w:rsidRDefault="003735F3" w:rsidP="00B52AE9">
          <w:pPr>
            <w:jc w:val="center"/>
            <w:rPr>
              <w:color w:val="006AB2"/>
              <w:sz w:val="18"/>
            </w:rPr>
          </w:pPr>
          <w:r>
            <w:rPr>
              <w:color w:val="006AB2"/>
              <w:sz w:val="18"/>
            </w:rPr>
            <w:t>15/12</w:t>
          </w:r>
          <w:r w:rsidR="00B1177B">
            <w:rPr>
              <w:color w:val="006AB2"/>
              <w:sz w:val="18"/>
            </w:rPr>
            <w:t>/2022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0630379">
    <w:abstractNumId w:val="45"/>
  </w:num>
  <w:num w:numId="2" w16cid:durableId="775442805">
    <w:abstractNumId w:val="26"/>
  </w:num>
  <w:num w:numId="3" w16cid:durableId="786393655">
    <w:abstractNumId w:val="52"/>
  </w:num>
  <w:num w:numId="4" w16cid:durableId="1608196826">
    <w:abstractNumId w:val="15"/>
  </w:num>
  <w:num w:numId="5" w16cid:durableId="120539105">
    <w:abstractNumId w:val="42"/>
  </w:num>
  <w:num w:numId="6" w16cid:durableId="870609577">
    <w:abstractNumId w:val="11"/>
  </w:num>
  <w:num w:numId="7" w16cid:durableId="1227761342">
    <w:abstractNumId w:val="20"/>
  </w:num>
  <w:num w:numId="8" w16cid:durableId="957250464">
    <w:abstractNumId w:val="62"/>
  </w:num>
  <w:num w:numId="9" w16cid:durableId="209995601">
    <w:abstractNumId w:val="14"/>
  </w:num>
  <w:num w:numId="10" w16cid:durableId="1031959033">
    <w:abstractNumId w:val="28"/>
  </w:num>
  <w:num w:numId="11" w16cid:durableId="759255375">
    <w:abstractNumId w:val="0"/>
  </w:num>
  <w:num w:numId="12" w16cid:durableId="1090200774">
    <w:abstractNumId w:val="39"/>
  </w:num>
  <w:num w:numId="13" w16cid:durableId="1199968863">
    <w:abstractNumId w:val="22"/>
  </w:num>
  <w:num w:numId="14" w16cid:durableId="732435491">
    <w:abstractNumId w:val="2"/>
  </w:num>
  <w:num w:numId="15" w16cid:durableId="1326086066">
    <w:abstractNumId w:val="56"/>
  </w:num>
  <w:num w:numId="16" w16cid:durableId="1561944021">
    <w:abstractNumId w:val="21"/>
  </w:num>
  <w:num w:numId="17" w16cid:durableId="861628291">
    <w:abstractNumId w:val="43"/>
  </w:num>
  <w:num w:numId="18" w16cid:durableId="293174076">
    <w:abstractNumId w:val="34"/>
  </w:num>
  <w:num w:numId="19" w16cid:durableId="1978215587">
    <w:abstractNumId w:val="53"/>
  </w:num>
  <w:num w:numId="20" w16cid:durableId="1781534021">
    <w:abstractNumId w:val="6"/>
  </w:num>
  <w:num w:numId="21" w16cid:durableId="1983270392">
    <w:abstractNumId w:val="61"/>
  </w:num>
  <w:num w:numId="22" w16cid:durableId="1157107292">
    <w:abstractNumId w:val="64"/>
  </w:num>
  <w:num w:numId="23" w16cid:durableId="150869534">
    <w:abstractNumId w:val="59"/>
  </w:num>
  <w:num w:numId="24" w16cid:durableId="389234218">
    <w:abstractNumId w:val="10"/>
  </w:num>
  <w:num w:numId="25" w16cid:durableId="687291086">
    <w:abstractNumId w:val="13"/>
  </w:num>
  <w:num w:numId="26" w16cid:durableId="1180969446">
    <w:abstractNumId w:val="17"/>
  </w:num>
  <w:num w:numId="27" w16cid:durableId="1737389243">
    <w:abstractNumId w:val="48"/>
  </w:num>
  <w:num w:numId="28" w16cid:durableId="329456115">
    <w:abstractNumId w:val="54"/>
  </w:num>
  <w:num w:numId="29" w16cid:durableId="660039189">
    <w:abstractNumId w:val="50"/>
  </w:num>
  <w:num w:numId="30" w16cid:durableId="1822193067">
    <w:abstractNumId w:val="55"/>
  </w:num>
  <w:num w:numId="31" w16cid:durableId="1633947732">
    <w:abstractNumId w:val="40"/>
  </w:num>
  <w:num w:numId="32" w16cid:durableId="1929994178">
    <w:abstractNumId w:val="49"/>
  </w:num>
  <w:num w:numId="33" w16cid:durableId="104353020">
    <w:abstractNumId w:val="31"/>
  </w:num>
  <w:num w:numId="34" w16cid:durableId="12919422">
    <w:abstractNumId w:val="4"/>
  </w:num>
  <w:num w:numId="35" w16cid:durableId="935285700">
    <w:abstractNumId w:val="18"/>
  </w:num>
  <w:num w:numId="36" w16cid:durableId="1966227596">
    <w:abstractNumId w:val="46"/>
  </w:num>
  <w:num w:numId="37" w16cid:durableId="405299002">
    <w:abstractNumId w:val="3"/>
  </w:num>
  <w:num w:numId="38" w16cid:durableId="719331104">
    <w:abstractNumId w:val="16"/>
  </w:num>
  <w:num w:numId="39" w16cid:durableId="400836383">
    <w:abstractNumId w:val="8"/>
  </w:num>
  <w:num w:numId="40" w16cid:durableId="1472166253">
    <w:abstractNumId w:val="33"/>
  </w:num>
  <w:num w:numId="41" w16cid:durableId="666446012">
    <w:abstractNumId w:val="63"/>
  </w:num>
  <w:num w:numId="42" w16cid:durableId="1133982212">
    <w:abstractNumId w:val="19"/>
  </w:num>
  <w:num w:numId="43" w16cid:durableId="1110466854">
    <w:abstractNumId w:val="38"/>
  </w:num>
  <w:num w:numId="44" w16cid:durableId="1859082572">
    <w:abstractNumId w:val="7"/>
  </w:num>
  <w:num w:numId="45" w16cid:durableId="1143546582">
    <w:abstractNumId w:val="25"/>
  </w:num>
  <w:num w:numId="46" w16cid:durableId="1570842244">
    <w:abstractNumId w:val="41"/>
  </w:num>
  <w:num w:numId="47" w16cid:durableId="42364253">
    <w:abstractNumId w:val="57"/>
  </w:num>
  <w:num w:numId="48" w16cid:durableId="1520851219">
    <w:abstractNumId w:val="9"/>
  </w:num>
  <w:num w:numId="49" w16cid:durableId="1083994181">
    <w:abstractNumId w:val="51"/>
  </w:num>
  <w:num w:numId="50" w16cid:durableId="646667993">
    <w:abstractNumId w:val="47"/>
  </w:num>
  <w:num w:numId="51" w16cid:durableId="2022928667">
    <w:abstractNumId w:val="37"/>
  </w:num>
  <w:num w:numId="52" w16cid:durableId="805781700">
    <w:abstractNumId w:val="27"/>
  </w:num>
  <w:num w:numId="53" w16cid:durableId="686249346">
    <w:abstractNumId w:val="29"/>
  </w:num>
  <w:num w:numId="54" w16cid:durableId="419060669">
    <w:abstractNumId w:val="5"/>
  </w:num>
  <w:num w:numId="55" w16cid:durableId="529490825">
    <w:abstractNumId w:val="32"/>
  </w:num>
  <w:num w:numId="56" w16cid:durableId="241070186">
    <w:abstractNumId w:val="60"/>
  </w:num>
  <w:num w:numId="57" w16cid:durableId="634406858">
    <w:abstractNumId w:val="24"/>
  </w:num>
  <w:num w:numId="58" w16cid:durableId="2108113914">
    <w:abstractNumId w:val="58"/>
  </w:num>
  <w:num w:numId="59" w16cid:durableId="923295092">
    <w:abstractNumId w:val="36"/>
  </w:num>
  <w:num w:numId="60" w16cid:durableId="1499886016">
    <w:abstractNumId w:val="12"/>
  </w:num>
  <w:num w:numId="61" w16cid:durableId="606891399">
    <w:abstractNumId w:val="23"/>
  </w:num>
  <w:num w:numId="62" w16cid:durableId="1605921060">
    <w:abstractNumId w:val="1"/>
  </w:num>
  <w:num w:numId="63" w16cid:durableId="1140070297">
    <w:abstractNumId w:val="35"/>
  </w:num>
  <w:num w:numId="64" w16cid:durableId="1238368780">
    <w:abstractNumId w:val="30"/>
  </w:num>
  <w:num w:numId="65" w16cid:durableId="290982104">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ctiveWritingStyle w:appName="MSWord" w:lang="en-GB"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FDC"/>
    <w:rsid w:val="0002625B"/>
    <w:rsid w:val="00026A5F"/>
    <w:rsid w:val="00026DA3"/>
    <w:rsid w:val="00027866"/>
    <w:rsid w:val="000279AB"/>
    <w:rsid w:val="000303BB"/>
    <w:rsid w:val="00030BD4"/>
    <w:rsid w:val="00032948"/>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C10E1"/>
    <w:rsid w:val="000C3D60"/>
    <w:rsid w:val="000C7C2E"/>
    <w:rsid w:val="000D09D8"/>
    <w:rsid w:val="000D0E42"/>
    <w:rsid w:val="000D12FE"/>
    <w:rsid w:val="000D1A0E"/>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27944"/>
    <w:rsid w:val="00130C3E"/>
    <w:rsid w:val="00134180"/>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2578"/>
    <w:rsid w:val="002131AC"/>
    <w:rsid w:val="00214D11"/>
    <w:rsid w:val="0021607B"/>
    <w:rsid w:val="00217FD1"/>
    <w:rsid w:val="002200F4"/>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469"/>
    <w:rsid w:val="00395006"/>
    <w:rsid w:val="00395D1B"/>
    <w:rsid w:val="00397BC9"/>
    <w:rsid w:val="003A1E35"/>
    <w:rsid w:val="003A1F9F"/>
    <w:rsid w:val="003A248C"/>
    <w:rsid w:val="003A3B1F"/>
    <w:rsid w:val="003B4490"/>
    <w:rsid w:val="003B6013"/>
    <w:rsid w:val="003C037E"/>
    <w:rsid w:val="003C0409"/>
    <w:rsid w:val="003C1342"/>
    <w:rsid w:val="003C27BF"/>
    <w:rsid w:val="003C4016"/>
    <w:rsid w:val="003C46CD"/>
    <w:rsid w:val="003C4793"/>
    <w:rsid w:val="003C62A4"/>
    <w:rsid w:val="003C7966"/>
    <w:rsid w:val="003D2CE9"/>
    <w:rsid w:val="003D65B0"/>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41C5"/>
    <w:rsid w:val="005751E9"/>
    <w:rsid w:val="0058004E"/>
    <w:rsid w:val="00582B03"/>
    <w:rsid w:val="00583B36"/>
    <w:rsid w:val="00583CFA"/>
    <w:rsid w:val="00585CBF"/>
    <w:rsid w:val="0059043C"/>
    <w:rsid w:val="00590FD5"/>
    <w:rsid w:val="00593DFB"/>
    <w:rsid w:val="00595374"/>
    <w:rsid w:val="005958F4"/>
    <w:rsid w:val="005A111E"/>
    <w:rsid w:val="005A6922"/>
    <w:rsid w:val="005A6CED"/>
    <w:rsid w:val="005A6EC4"/>
    <w:rsid w:val="005A7669"/>
    <w:rsid w:val="005B17F6"/>
    <w:rsid w:val="005B18FB"/>
    <w:rsid w:val="005B45BE"/>
    <w:rsid w:val="005C04D6"/>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E88"/>
    <w:rsid w:val="0085393D"/>
    <w:rsid w:val="00854530"/>
    <w:rsid w:val="00856079"/>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8B0"/>
    <w:rsid w:val="008B2D2D"/>
    <w:rsid w:val="008B2E1F"/>
    <w:rsid w:val="008B3C9F"/>
    <w:rsid w:val="008B4E05"/>
    <w:rsid w:val="008B5433"/>
    <w:rsid w:val="008B54CA"/>
    <w:rsid w:val="008B562B"/>
    <w:rsid w:val="008B58DE"/>
    <w:rsid w:val="008B62EE"/>
    <w:rsid w:val="008B6940"/>
    <w:rsid w:val="008B75CC"/>
    <w:rsid w:val="008C051C"/>
    <w:rsid w:val="008C051F"/>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C63"/>
    <w:rsid w:val="009B61FB"/>
    <w:rsid w:val="009B6DCA"/>
    <w:rsid w:val="009B772F"/>
    <w:rsid w:val="009C1ACE"/>
    <w:rsid w:val="009D0E86"/>
    <w:rsid w:val="009D1ECF"/>
    <w:rsid w:val="009D2093"/>
    <w:rsid w:val="009D30D9"/>
    <w:rsid w:val="009D6652"/>
    <w:rsid w:val="009E1A47"/>
    <w:rsid w:val="009E5469"/>
    <w:rsid w:val="009E7AF5"/>
    <w:rsid w:val="009F222F"/>
    <w:rsid w:val="009F24A0"/>
    <w:rsid w:val="009F310B"/>
    <w:rsid w:val="009F3D56"/>
    <w:rsid w:val="009F4915"/>
    <w:rsid w:val="00A01AF7"/>
    <w:rsid w:val="00A03249"/>
    <w:rsid w:val="00A05444"/>
    <w:rsid w:val="00A0741A"/>
    <w:rsid w:val="00A079BD"/>
    <w:rsid w:val="00A22115"/>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3E49"/>
    <w:rsid w:val="00D14DD7"/>
    <w:rsid w:val="00D172CA"/>
    <w:rsid w:val="00D200D3"/>
    <w:rsid w:val="00D22668"/>
    <w:rsid w:val="00D23989"/>
    <w:rsid w:val="00D24882"/>
    <w:rsid w:val="00D26CD4"/>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125B"/>
    <w:rsid w:val="00E1271F"/>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775F48"/>
    <w:pPr>
      <w:keepNext/>
      <w:keepLines/>
      <w:numPr>
        <w:numId w:val="1"/>
      </w:numPr>
      <w:spacing w:before="480"/>
      <w:outlineLvl w:val="0"/>
    </w:pPr>
    <w:rPr>
      <w:b/>
      <w:bCs/>
      <w:sz w:val="42"/>
      <w:szCs w:val="28"/>
    </w:rPr>
  </w:style>
  <w:style w:type="paragraph" w:styleId="Titre2">
    <w:name w:val="heading 2"/>
    <w:basedOn w:val="Normal"/>
    <w:next w:val="Normal"/>
    <w:link w:val="Titre2Car"/>
    <w:uiPriority w:val="9"/>
    <w:qFormat/>
    <w:rsid w:val="009F310B"/>
    <w:pPr>
      <w:keepNext/>
      <w:keepLines/>
      <w:numPr>
        <w:ilvl w:val="1"/>
        <w:numId w:val="1"/>
      </w:numPr>
      <w:spacing w:before="200"/>
      <w:outlineLvl w:val="1"/>
    </w:pPr>
    <w:rPr>
      <w:b/>
      <w:bCs/>
      <w:sz w:val="34"/>
      <w:szCs w:val="26"/>
    </w:rPr>
  </w:style>
  <w:style w:type="paragraph" w:styleId="Titre3">
    <w:name w:val="heading 3"/>
    <w:basedOn w:val="Normal"/>
    <w:next w:val="Normal"/>
    <w:link w:val="Titre3Car"/>
    <w:uiPriority w:val="9"/>
    <w:qFormat/>
    <w:rsid w:val="009F310B"/>
    <w:pPr>
      <w:keepNext/>
      <w:keepLines/>
      <w:numPr>
        <w:ilvl w:val="2"/>
        <w:numId w:val="1"/>
      </w:numPr>
      <w:spacing w:before="200"/>
      <w:outlineLvl w:val="2"/>
    </w:pPr>
    <w:rPr>
      <w:b/>
      <w:bCs/>
      <w:sz w:val="26"/>
    </w:rPr>
  </w:style>
  <w:style w:type="paragraph" w:styleId="Titre4">
    <w:name w:val="heading 4"/>
    <w:basedOn w:val="Normal"/>
    <w:next w:val="Normal"/>
    <w:link w:val="Titre4Car"/>
    <w:uiPriority w:val="9"/>
    <w:unhideWhenUsed/>
    <w:qFormat/>
    <w:rsid w:val="009F310B"/>
    <w:pPr>
      <w:keepNext/>
      <w:keepLines/>
      <w:numPr>
        <w:ilvl w:val="3"/>
        <w:numId w:val="1"/>
      </w:numPr>
      <w:spacing w:before="200"/>
      <w:outlineLvl w:val="3"/>
    </w:pPr>
    <w:rPr>
      <w:b/>
      <w:bCs/>
      <w:i/>
      <w:iCs/>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775F48"/>
    <w:rPr>
      <w:rFonts w:ascii="Arial" w:hAnsi="Arial"/>
      <w:b/>
      <w:bCs/>
      <w:sz w:val="42"/>
      <w:szCs w:val="28"/>
      <w:lang w:bidi="en-US"/>
    </w:rPr>
  </w:style>
  <w:style w:type="character" w:customStyle="1" w:styleId="Titre2Car">
    <w:name w:val="Titre 2 Car"/>
    <w:basedOn w:val="Policepardfaut"/>
    <w:link w:val="Titre2"/>
    <w:uiPriority w:val="9"/>
    <w:rsid w:val="009F310B"/>
    <w:rPr>
      <w:rFonts w:ascii="Arial" w:hAnsi="Arial"/>
      <w:b/>
      <w:bCs/>
      <w:sz w:val="34"/>
      <w:szCs w:val="26"/>
      <w:lang w:bidi="en-US"/>
    </w:rPr>
  </w:style>
  <w:style w:type="character" w:customStyle="1" w:styleId="Titre3Car">
    <w:name w:val="Titre 3 Car"/>
    <w:basedOn w:val="Policepardfaut"/>
    <w:link w:val="Titre3"/>
    <w:uiPriority w:val="9"/>
    <w:rsid w:val="009F310B"/>
    <w:rPr>
      <w:rFonts w:ascii="Arial" w:hAnsi="Arial"/>
      <w:b/>
      <w:bCs/>
      <w:sz w:val="26"/>
      <w:szCs w:val="22"/>
      <w:lang w:bidi="en-US"/>
    </w:rPr>
  </w:style>
  <w:style w:type="character" w:customStyle="1" w:styleId="Titre4Car">
    <w:name w:val="Titre 4 Car"/>
    <w:basedOn w:val="Policepardfaut"/>
    <w:link w:val="Titre4"/>
    <w:uiPriority w:val="9"/>
    <w:rsid w:val="009F310B"/>
    <w:rPr>
      <w:rFonts w:ascii="Arial" w:hAnsi="Arial"/>
      <w:b/>
      <w:bCs/>
      <w:i/>
      <w:iCs/>
      <w:sz w:val="22"/>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hyperlink" Target="http://www.saxonica.com/welcome/welcom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chematron.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hyperlink" Target="https://github.com/ansforge/TestContenuCDA-3-0" TargetMode="External"/><Relationship Id="rId19" Type="http://schemas.openxmlformats.org/officeDocument/2006/relationships/image" Target="media/image7.png"/><Relationship Id="rId31" Type="http://schemas.openxmlformats.org/officeDocument/2006/relationships/hyperlink" Target="http://www.mozilla.org/MPL/MPL-1.0.html"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license/license.xml" TargetMode="External"/><Relationship Id="rId35" Type="http://schemas.openxmlformats.org/officeDocument/2006/relationships/hyperlink" Target="https://loinc.org/download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HL7/cda-core-xsl/releases/tag/v4.0.2-beta1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Template>
  <TotalTime>5</TotalTime>
  <Pages>48</Pages>
  <Words>13871</Words>
  <Characters>76295</Characters>
  <Application>Microsoft Office Word</Application>
  <DocSecurity>0</DocSecurity>
  <Lines>635</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89987</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troudi haoura</cp:lastModifiedBy>
  <cp:revision>3</cp:revision>
  <cp:lastPrinted>2021-03-16T09:21:00Z</cp:lastPrinted>
  <dcterms:created xsi:type="dcterms:W3CDTF">2022-12-22T09:07:00Z</dcterms:created>
  <dcterms:modified xsi:type="dcterms:W3CDTF">2024-09-19T08:42:00Z</dcterms:modified>
</cp:coreProperties>
</file>